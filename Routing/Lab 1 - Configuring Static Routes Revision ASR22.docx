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A94A9" w14:textId="334DF60B" w:rsidR="004D36D7" w:rsidRPr="00FD4A68" w:rsidRDefault="00000000" w:rsidP="00BF51EE">
      <w:pPr>
        <w:pStyle w:val="Title"/>
        <w:rPr>
          <w:rStyle w:val="LabTitleInstVersred"/>
          <w:b/>
          <w:color w:val="auto"/>
        </w:rPr>
      </w:pPr>
      <w:sdt>
        <w:sdtPr>
          <w:rPr>
            <w:b w:val="0"/>
            <w:color w:val="EE0000"/>
          </w:rPr>
          <w:alias w:val="Title"/>
          <w:tag w:val=""/>
          <w:id w:val="-487021785"/>
          <w:placeholder>
            <w:docPart w:val="8F86802F26A94417A3FFDF5AB8407E51"/>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9769A8">
            <w:rPr>
              <w:b w:val="0"/>
              <w:color w:val="EE0000"/>
            </w:rPr>
            <w:t>Lab</w:t>
          </w:r>
          <w:r w:rsidR="0086603E">
            <w:rPr>
              <w:b w:val="0"/>
              <w:color w:val="EE0000"/>
            </w:rPr>
            <w:t xml:space="preserve"> 1</w:t>
          </w:r>
          <w:r w:rsidR="009769A8">
            <w:rPr>
              <w:b w:val="0"/>
              <w:color w:val="EE0000"/>
            </w:rPr>
            <w:t xml:space="preserve"> </w:t>
          </w:r>
          <w:r w:rsidR="00C0522F">
            <w:rPr>
              <w:b w:val="0"/>
              <w:color w:val="EE0000"/>
            </w:rPr>
            <w:t>–</w:t>
          </w:r>
          <w:r w:rsidR="009769A8">
            <w:rPr>
              <w:b w:val="0"/>
              <w:color w:val="EE0000"/>
            </w:rPr>
            <w:t xml:space="preserve"> </w:t>
          </w:r>
          <w:r w:rsidR="00C0522F">
            <w:rPr>
              <w:b w:val="0"/>
              <w:color w:val="EE0000"/>
            </w:rPr>
            <w:t>ASR Lab 1 Static Routes Revision</w:t>
          </w:r>
        </w:sdtContent>
      </w:sdt>
      <w:r w:rsidR="004D36D7" w:rsidRPr="00FD4A68">
        <w:t xml:space="preserve"> </w:t>
      </w:r>
    </w:p>
    <w:p w14:paraId="17C9E026" w14:textId="77777777" w:rsidR="00D778DF" w:rsidRPr="00E70096" w:rsidRDefault="00D778DF" w:rsidP="00D452F4">
      <w:pPr>
        <w:pStyle w:val="Heading1"/>
      </w:pPr>
      <w:r w:rsidRPr="00E70096">
        <w:t>Topology</w:t>
      </w:r>
    </w:p>
    <w:p w14:paraId="36A8D70A" w14:textId="1CCF8737" w:rsidR="00D778DF" w:rsidRDefault="00BF51EE" w:rsidP="00A26866">
      <w:pPr>
        <w:pStyle w:val="Visual"/>
        <w:jc w:val="left"/>
      </w:pPr>
      <w:r>
        <w:rPr>
          <w:noProof/>
        </w:rPr>
        <w:drawing>
          <wp:anchor distT="0" distB="0" distL="114300" distR="114300" simplePos="0" relativeHeight="251658240" behindDoc="0" locked="0" layoutInCell="1" allowOverlap="1" wp14:anchorId="64A40CAC" wp14:editId="205CA26A">
            <wp:simplePos x="685800" y="2087880"/>
            <wp:positionH relativeFrom="column">
              <wp:posOffset>685800</wp:posOffset>
            </wp:positionH>
            <wp:positionV relativeFrom="paragraph">
              <wp:align>top</wp:align>
            </wp:positionV>
            <wp:extent cx="6438900" cy="3317291"/>
            <wp:effectExtent l="0" t="0" r="0" b="0"/>
            <wp:wrapSquare wrapText="bothSides"/>
            <wp:docPr id="1" name="Picture 1" descr="This topology has 3 routers. R1 G0/0/0 connects to R2 G0/0/0. R2 G0/0/1 is connected to R3 G0/0/0. R1 S0/1/0 is connected to R3 S0/1/0. R1 S0/1/1 is connected to R3 S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8900" cy="3317291"/>
                    </a:xfrm>
                    <a:prstGeom prst="rect">
                      <a:avLst/>
                    </a:prstGeom>
                    <a:noFill/>
                  </pic:spPr>
                </pic:pic>
              </a:graphicData>
            </a:graphic>
          </wp:anchor>
        </w:drawing>
      </w:r>
      <w:r w:rsidR="00A26866">
        <w:br w:type="textWrapping" w:clear="all"/>
      </w:r>
    </w:p>
    <w:p w14:paraId="064E6E2F" w14:textId="77777777" w:rsidR="00D778DF" w:rsidRDefault="00D778DF" w:rsidP="00D452F4">
      <w:pPr>
        <w:pStyle w:val="Heading1"/>
      </w:pPr>
      <w:r w:rsidRPr="00E70096">
        <w:t>Addressing Table</w:t>
      </w:r>
    </w:p>
    <w:tbl>
      <w:tblPr>
        <w:tblW w:w="985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v4 Address, IPv6 Address and IPv6 Link-Local."/>
      </w:tblPr>
      <w:tblGrid>
        <w:gridCol w:w="1527"/>
        <w:gridCol w:w="1620"/>
        <w:gridCol w:w="1980"/>
        <w:gridCol w:w="2880"/>
        <w:gridCol w:w="1852"/>
      </w:tblGrid>
      <w:tr w:rsidR="003E0935" w14:paraId="142CAB17" w14:textId="77777777" w:rsidTr="0044178C">
        <w:trPr>
          <w:cantSplit/>
          <w:tblHeader/>
          <w:jc w:val="center"/>
        </w:trPr>
        <w:tc>
          <w:tcPr>
            <w:tcW w:w="15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9E5A27F" w14:textId="77777777" w:rsidR="004D0AB1" w:rsidRPr="00E87D62" w:rsidRDefault="004D0AB1" w:rsidP="004D0AB1">
            <w:pPr>
              <w:pStyle w:val="TableHeading"/>
            </w:pPr>
            <w:r w:rsidRPr="00E87D62">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9979610" w14:textId="77777777" w:rsidR="004D0AB1" w:rsidRPr="00E87D62" w:rsidRDefault="004D0AB1" w:rsidP="004D0AB1">
            <w:pPr>
              <w:pStyle w:val="TableHeading"/>
            </w:pPr>
            <w:r w:rsidRPr="00E87D62">
              <w:t>Interface</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764B8EE" w14:textId="77777777" w:rsidR="004D0AB1" w:rsidRPr="00E87D62" w:rsidRDefault="004D0AB1" w:rsidP="004D0AB1">
            <w:pPr>
              <w:pStyle w:val="TableHeading"/>
            </w:pPr>
            <w:r>
              <w:t>IPv4</w:t>
            </w:r>
            <w:r w:rsidRPr="00E87D62">
              <w:t xml:space="preserve"> Address</w:t>
            </w:r>
          </w:p>
        </w:tc>
        <w:tc>
          <w:tcPr>
            <w:tcW w:w="28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E17697D" w14:textId="77777777" w:rsidR="004D0AB1" w:rsidRPr="00E87D62" w:rsidRDefault="004D0AB1" w:rsidP="004D0AB1">
            <w:pPr>
              <w:pStyle w:val="TableHeading"/>
            </w:pPr>
            <w:r>
              <w:t>IPv6 Address</w:t>
            </w:r>
          </w:p>
        </w:tc>
        <w:tc>
          <w:tcPr>
            <w:tcW w:w="1852"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7336B0E1" w14:textId="77777777" w:rsidR="004D0AB1" w:rsidRDefault="004D0AB1" w:rsidP="004D0AB1">
            <w:pPr>
              <w:pStyle w:val="TableHeading"/>
            </w:pPr>
            <w:r>
              <w:t>IPv6 Link-Local</w:t>
            </w:r>
          </w:p>
        </w:tc>
      </w:tr>
      <w:tr w:rsidR="003E0935" w14:paraId="32A6082D" w14:textId="77777777" w:rsidTr="003E0935">
        <w:trPr>
          <w:cantSplit/>
          <w:jc w:val="center"/>
        </w:trPr>
        <w:tc>
          <w:tcPr>
            <w:tcW w:w="1527" w:type="dxa"/>
            <w:tcBorders>
              <w:bottom w:val="nil"/>
            </w:tcBorders>
            <w:vAlign w:val="bottom"/>
          </w:tcPr>
          <w:p w14:paraId="10AC54DE" w14:textId="77777777" w:rsidR="004D0AB1" w:rsidRDefault="004D0AB1" w:rsidP="004D0AB1">
            <w:pPr>
              <w:pStyle w:val="TableText"/>
            </w:pPr>
            <w:r>
              <w:t>R1</w:t>
            </w:r>
          </w:p>
        </w:tc>
        <w:tc>
          <w:tcPr>
            <w:tcW w:w="1620" w:type="dxa"/>
            <w:vAlign w:val="bottom"/>
          </w:tcPr>
          <w:p w14:paraId="3E409560" w14:textId="77777777" w:rsidR="004D0AB1" w:rsidRDefault="004D0AB1" w:rsidP="004D0AB1">
            <w:pPr>
              <w:pStyle w:val="TableText"/>
            </w:pPr>
            <w:r>
              <w:t>G0/0/0</w:t>
            </w:r>
          </w:p>
        </w:tc>
        <w:tc>
          <w:tcPr>
            <w:tcW w:w="1980" w:type="dxa"/>
            <w:vAlign w:val="bottom"/>
          </w:tcPr>
          <w:p w14:paraId="4EAF5DB7" w14:textId="77777777" w:rsidR="004D0AB1" w:rsidRDefault="004D0AB1" w:rsidP="004D0AB1">
            <w:pPr>
              <w:pStyle w:val="TableText"/>
            </w:pPr>
            <w:r>
              <w:t>10.1.2.1/24</w:t>
            </w:r>
          </w:p>
        </w:tc>
        <w:tc>
          <w:tcPr>
            <w:tcW w:w="2880" w:type="dxa"/>
            <w:vAlign w:val="bottom"/>
          </w:tcPr>
          <w:p w14:paraId="38AB0727" w14:textId="77777777" w:rsidR="004D0AB1" w:rsidRDefault="004D0AB1" w:rsidP="004D0AB1">
            <w:pPr>
              <w:pStyle w:val="TableText"/>
            </w:pPr>
            <w:r>
              <w:t>2001:db8:acad:1012::1/64</w:t>
            </w:r>
          </w:p>
        </w:tc>
        <w:tc>
          <w:tcPr>
            <w:tcW w:w="1852" w:type="dxa"/>
          </w:tcPr>
          <w:p w14:paraId="143E3C8F" w14:textId="77777777" w:rsidR="004D0AB1" w:rsidRDefault="004D0AB1" w:rsidP="004D0AB1">
            <w:pPr>
              <w:pStyle w:val="TableText"/>
            </w:pPr>
            <w:r>
              <w:t>fe80::1:1</w:t>
            </w:r>
          </w:p>
        </w:tc>
      </w:tr>
      <w:tr w:rsidR="003E0935" w:rsidRPr="00470F98" w14:paraId="4880BF08" w14:textId="77777777" w:rsidTr="003E0935">
        <w:trPr>
          <w:cantSplit/>
          <w:jc w:val="center"/>
        </w:trPr>
        <w:tc>
          <w:tcPr>
            <w:tcW w:w="1527" w:type="dxa"/>
            <w:tcBorders>
              <w:top w:val="nil"/>
              <w:bottom w:val="nil"/>
            </w:tcBorders>
            <w:shd w:val="clear" w:color="auto" w:fill="auto"/>
            <w:vAlign w:val="bottom"/>
          </w:tcPr>
          <w:p w14:paraId="2694721A" w14:textId="77777777" w:rsidR="004D0AB1" w:rsidRPr="00470F98" w:rsidRDefault="004D0AB1" w:rsidP="003E0935">
            <w:pPr>
              <w:pStyle w:val="ConfigWindow"/>
            </w:pPr>
            <w:r>
              <w:t>R1</w:t>
            </w:r>
          </w:p>
        </w:tc>
        <w:tc>
          <w:tcPr>
            <w:tcW w:w="1620" w:type="dxa"/>
            <w:shd w:val="clear" w:color="auto" w:fill="auto"/>
            <w:vAlign w:val="bottom"/>
          </w:tcPr>
          <w:p w14:paraId="27EA1B6D" w14:textId="77777777" w:rsidR="004D0AB1" w:rsidRPr="00470F98" w:rsidRDefault="004D0AB1" w:rsidP="004D0AB1">
            <w:pPr>
              <w:pStyle w:val="TableText"/>
            </w:pPr>
            <w:r>
              <w:t>S0/1/0</w:t>
            </w:r>
          </w:p>
        </w:tc>
        <w:tc>
          <w:tcPr>
            <w:tcW w:w="1980" w:type="dxa"/>
            <w:shd w:val="clear" w:color="auto" w:fill="auto"/>
            <w:vAlign w:val="bottom"/>
          </w:tcPr>
          <w:p w14:paraId="5B2ADF1E" w14:textId="77777777" w:rsidR="004D0AB1" w:rsidRPr="00470F98" w:rsidRDefault="004D0AB1" w:rsidP="004D0AB1">
            <w:pPr>
              <w:pStyle w:val="TableText"/>
            </w:pPr>
            <w:r>
              <w:t>10.1.3.1/25</w:t>
            </w:r>
          </w:p>
        </w:tc>
        <w:tc>
          <w:tcPr>
            <w:tcW w:w="2880" w:type="dxa"/>
            <w:shd w:val="clear" w:color="auto" w:fill="auto"/>
            <w:vAlign w:val="bottom"/>
          </w:tcPr>
          <w:p w14:paraId="16BE566C" w14:textId="77777777" w:rsidR="004D0AB1" w:rsidRPr="00470F98" w:rsidRDefault="004D0AB1" w:rsidP="004D0AB1">
            <w:pPr>
              <w:pStyle w:val="TableText"/>
            </w:pPr>
            <w:r>
              <w:t>2001:db8:acad:1013::1/64</w:t>
            </w:r>
          </w:p>
        </w:tc>
        <w:tc>
          <w:tcPr>
            <w:tcW w:w="1852" w:type="dxa"/>
            <w:shd w:val="clear" w:color="auto" w:fill="auto"/>
          </w:tcPr>
          <w:p w14:paraId="1F061C84" w14:textId="77777777" w:rsidR="004D0AB1" w:rsidRPr="00470F98" w:rsidRDefault="004D0AB1" w:rsidP="004D0AB1">
            <w:pPr>
              <w:pStyle w:val="TableText"/>
            </w:pPr>
            <w:r>
              <w:t>fe80::1:2</w:t>
            </w:r>
          </w:p>
        </w:tc>
      </w:tr>
      <w:tr w:rsidR="003E0935" w14:paraId="614319CF" w14:textId="77777777" w:rsidTr="003E0935">
        <w:trPr>
          <w:cantSplit/>
          <w:jc w:val="center"/>
        </w:trPr>
        <w:tc>
          <w:tcPr>
            <w:tcW w:w="1527" w:type="dxa"/>
            <w:tcBorders>
              <w:top w:val="nil"/>
              <w:bottom w:val="nil"/>
            </w:tcBorders>
            <w:shd w:val="clear" w:color="auto" w:fill="auto"/>
            <w:vAlign w:val="bottom"/>
          </w:tcPr>
          <w:p w14:paraId="0E2D6FE6" w14:textId="77777777" w:rsidR="004D0AB1" w:rsidRPr="00470F98" w:rsidRDefault="004D0AB1" w:rsidP="003E0935">
            <w:pPr>
              <w:pStyle w:val="ConfigWindow"/>
            </w:pPr>
            <w:r>
              <w:t>R1</w:t>
            </w:r>
          </w:p>
        </w:tc>
        <w:tc>
          <w:tcPr>
            <w:tcW w:w="1620" w:type="dxa"/>
            <w:shd w:val="clear" w:color="auto" w:fill="auto"/>
            <w:vAlign w:val="bottom"/>
          </w:tcPr>
          <w:p w14:paraId="002A83CE" w14:textId="77777777" w:rsidR="004D0AB1" w:rsidRPr="00470F98" w:rsidRDefault="004D0AB1" w:rsidP="004D0AB1">
            <w:pPr>
              <w:pStyle w:val="TableText"/>
            </w:pPr>
            <w:r>
              <w:t>S0/1/1</w:t>
            </w:r>
          </w:p>
        </w:tc>
        <w:tc>
          <w:tcPr>
            <w:tcW w:w="1980" w:type="dxa"/>
            <w:shd w:val="clear" w:color="auto" w:fill="auto"/>
            <w:vAlign w:val="bottom"/>
          </w:tcPr>
          <w:p w14:paraId="7A0F209E" w14:textId="77777777" w:rsidR="004D0AB1" w:rsidRDefault="004D0AB1" w:rsidP="004D0AB1">
            <w:pPr>
              <w:pStyle w:val="TableText"/>
            </w:pPr>
            <w:r>
              <w:t>10.1.3.129/25</w:t>
            </w:r>
          </w:p>
        </w:tc>
        <w:tc>
          <w:tcPr>
            <w:tcW w:w="2880" w:type="dxa"/>
            <w:shd w:val="clear" w:color="auto" w:fill="auto"/>
            <w:vAlign w:val="bottom"/>
          </w:tcPr>
          <w:p w14:paraId="316342BD" w14:textId="77777777" w:rsidR="004D0AB1" w:rsidRDefault="004D0AB1" w:rsidP="004D0AB1">
            <w:pPr>
              <w:pStyle w:val="TableText"/>
            </w:pPr>
            <w:r>
              <w:t>2001:db8:acad:1014::1/64</w:t>
            </w:r>
          </w:p>
        </w:tc>
        <w:tc>
          <w:tcPr>
            <w:tcW w:w="1852" w:type="dxa"/>
            <w:shd w:val="clear" w:color="auto" w:fill="auto"/>
          </w:tcPr>
          <w:p w14:paraId="48041FC1" w14:textId="77777777" w:rsidR="004D0AB1" w:rsidRDefault="004D0AB1" w:rsidP="004D0AB1">
            <w:pPr>
              <w:pStyle w:val="TableText"/>
            </w:pPr>
            <w:r>
              <w:t>fe80::1:3</w:t>
            </w:r>
          </w:p>
        </w:tc>
      </w:tr>
      <w:tr w:rsidR="003E0935" w14:paraId="66A60AD3" w14:textId="77777777" w:rsidTr="003E0935">
        <w:trPr>
          <w:cantSplit/>
          <w:jc w:val="center"/>
        </w:trPr>
        <w:tc>
          <w:tcPr>
            <w:tcW w:w="1527" w:type="dxa"/>
            <w:tcBorders>
              <w:top w:val="nil"/>
              <w:bottom w:val="single" w:sz="2" w:space="0" w:color="auto"/>
            </w:tcBorders>
            <w:shd w:val="clear" w:color="auto" w:fill="auto"/>
            <w:vAlign w:val="bottom"/>
          </w:tcPr>
          <w:p w14:paraId="66420D36" w14:textId="77777777" w:rsidR="004D0AB1" w:rsidRDefault="004D0AB1" w:rsidP="003E0935">
            <w:pPr>
              <w:pStyle w:val="ConfigWindow"/>
            </w:pPr>
            <w:r>
              <w:t>R1</w:t>
            </w:r>
          </w:p>
        </w:tc>
        <w:tc>
          <w:tcPr>
            <w:tcW w:w="1620" w:type="dxa"/>
            <w:shd w:val="clear" w:color="auto" w:fill="auto"/>
            <w:vAlign w:val="bottom"/>
          </w:tcPr>
          <w:p w14:paraId="0F01C9DB" w14:textId="77777777" w:rsidR="004D0AB1" w:rsidRDefault="004D0AB1" w:rsidP="004D0AB1">
            <w:pPr>
              <w:pStyle w:val="TableText"/>
            </w:pPr>
            <w:r>
              <w:t>Loopback0</w:t>
            </w:r>
          </w:p>
        </w:tc>
        <w:tc>
          <w:tcPr>
            <w:tcW w:w="1980" w:type="dxa"/>
            <w:shd w:val="clear" w:color="auto" w:fill="auto"/>
            <w:vAlign w:val="bottom"/>
          </w:tcPr>
          <w:p w14:paraId="52A985FD" w14:textId="77777777" w:rsidR="004D0AB1" w:rsidRDefault="004D0AB1" w:rsidP="004D0AB1">
            <w:pPr>
              <w:pStyle w:val="TableText"/>
            </w:pPr>
            <w:r>
              <w:t>192.168.1.1/27</w:t>
            </w:r>
          </w:p>
        </w:tc>
        <w:tc>
          <w:tcPr>
            <w:tcW w:w="2880" w:type="dxa"/>
            <w:shd w:val="clear" w:color="auto" w:fill="auto"/>
            <w:vAlign w:val="bottom"/>
          </w:tcPr>
          <w:p w14:paraId="4C8613ED" w14:textId="77777777" w:rsidR="004D0AB1" w:rsidRDefault="004D0AB1" w:rsidP="004D0AB1">
            <w:pPr>
              <w:pStyle w:val="TableText"/>
            </w:pPr>
            <w:r>
              <w:t>2001:db8:acad:1000::1/64</w:t>
            </w:r>
          </w:p>
        </w:tc>
        <w:tc>
          <w:tcPr>
            <w:tcW w:w="1852" w:type="dxa"/>
            <w:shd w:val="clear" w:color="auto" w:fill="auto"/>
          </w:tcPr>
          <w:p w14:paraId="4EB73CD8" w14:textId="77777777" w:rsidR="004D0AB1" w:rsidRDefault="004D0AB1" w:rsidP="004D0AB1">
            <w:pPr>
              <w:pStyle w:val="TableText"/>
            </w:pPr>
            <w:r>
              <w:t>fe80::1:4</w:t>
            </w:r>
          </w:p>
        </w:tc>
      </w:tr>
      <w:tr w:rsidR="003E0935" w14:paraId="1AA7B124" w14:textId="77777777" w:rsidTr="003E0935">
        <w:trPr>
          <w:cantSplit/>
          <w:jc w:val="center"/>
        </w:trPr>
        <w:tc>
          <w:tcPr>
            <w:tcW w:w="1527" w:type="dxa"/>
            <w:tcBorders>
              <w:bottom w:val="nil"/>
            </w:tcBorders>
            <w:vAlign w:val="bottom"/>
          </w:tcPr>
          <w:p w14:paraId="0AFA3120" w14:textId="77777777" w:rsidR="004D0AB1" w:rsidRDefault="004D0AB1" w:rsidP="004D0AB1">
            <w:pPr>
              <w:pStyle w:val="TableText"/>
            </w:pPr>
            <w:r>
              <w:t>R2</w:t>
            </w:r>
          </w:p>
        </w:tc>
        <w:tc>
          <w:tcPr>
            <w:tcW w:w="1620" w:type="dxa"/>
            <w:vAlign w:val="bottom"/>
          </w:tcPr>
          <w:p w14:paraId="3B3B3E64" w14:textId="77777777" w:rsidR="004D0AB1" w:rsidRDefault="004D0AB1" w:rsidP="004D0AB1">
            <w:pPr>
              <w:pStyle w:val="TableText"/>
            </w:pPr>
            <w:r>
              <w:t>G0/0/0</w:t>
            </w:r>
          </w:p>
        </w:tc>
        <w:tc>
          <w:tcPr>
            <w:tcW w:w="1980" w:type="dxa"/>
            <w:vAlign w:val="bottom"/>
          </w:tcPr>
          <w:p w14:paraId="6AD54AC8" w14:textId="77777777" w:rsidR="004D0AB1" w:rsidRDefault="004D0AB1" w:rsidP="004D0AB1">
            <w:pPr>
              <w:pStyle w:val="TableText"/>
            </w:pPr>
            <w:r>
              <w:t>10.1.2.2/24</w:t>
            </w:r>
          </w:p>
        </w:tc>
        <w:tc>
          <w:tcPr>
            <w:tcW w:w="2880" w:type="dxa"/>
            <w:vAlign w:val="bottom"/>
          </w:tcPr>
          <w:p w14:paraId="13A2CD4D" w14:textId="77777777" w:rsidR="004D0AB1" w:rsidRDefault="004D0AB1" w:rsidP="004D0AB1">
            <w:pPr>
              <w:pStyle w:val="TableText"/>
            </w:pPr>
            <w:r>
              <w:t>2001:db8:acad:1012::2/64</w:t>
            </w:r>
          </w:p>
        </w:tc>
        <w:tc>
          <w:tcPr>
            <w:tcW w:w="1852" w:type="dxa"/>
          </w:tcPr>
          <w:p w14:paraId="67AAB326" w14:textId="77777777" w:rsidR="004D0AB1" w:rsidRDefault="004D0AB1" w:rsidP="004D0AB1">
            <w:pPr>
              <w:pStyle w:val="TableText"/>
            </w:pPr>
            <w:r>
              <w:t>fe80::2:1</w:t>
            </w:r>
          </w:p>
        </w:tc>
      </w:tr>
      <w:tr w:rsidR="003E0935" w14:paraId="35535344" w14:textId="77777777" w:rsidTr="003E0935">
        <w:trPr>
          <w:cantSplit/>
          <w:jc w:val="center"/>
        </w:trPr>
        <w:tc>
          <w:tcPr>
            <w:tcW w:w="1527" w:type="dxa"/>
            <w:tcBorders>
              <w:top w:val="nil"/>
              <w:bottom w:val="nil"/>
            </w:tcBorders>
            <w:vAlign w:val="bottom"/>
          </w:tcPr>
          <w:p w14:paraId="2E4380FB" w14:textId="77777777" w:rsidR="004D0AB1" w:rsidRDefault="004D0AB1" w:rsidP="003E0935">
            <w:pPr>
              <w:pStyle w:val="ConfigWindow"/>
            </w:pPr>
            <w:r>
              <w:t>R2</w:t>
            </w:r>
          </w:p>
        </w:tc>
        <w:tc>
          <w:tcPr>
            <w:tcW w:w="1620" w:type="dxa"/>
            <w:vAlign w:val="bottom"/>
          </w:tcPr>
          <w:p w14:paraId="6EB7DAEC" w14:textId="77777777" w:rsidR="004D0AB1" w:rsidRDefault="004D0AB1" w:rsidP="004D0AB1">
            <w:pPr>
              <w:pStyle w:val="TableText"/>
            </w:pPr>
            <w:r>
              <w:t>G0/0/1</w:t>
            </w:r>
          </w:p>
        </w:tc>
        <w:tc>
          <w:tcPr>
            <w:tcW w:w="1980" w:type="dxa"/>
            <w:vAlign w:val="bottom"/>
          </w:tcPr>
          <w:p w14:paraId="1E56835A" w14:textId="77777777" w:rsidR="004D0AB1" w:rsidRDefault="004D0AB1" w:rsidP="004D0AB1">
            <w:pPr>
              <w:pStyle w:val="TableText"/>
            </w:pPr>
            <w:r>
              <w:t>10.2.3.2/24</w:t>
            </w:r>
          </w:p>
        </w:tc>
        <w:tc>
          <w:tcPr>
            <w:tcW w:w="2880" w:type="dxa"/>
            <w:vAlign w:val="bottom"/>
          </w:tcPr>
          <w:p w14:paraId="77F9D1A8" w14:textId="77777777" w:rsidR="004D0AB1" w:rsidRDefault="004D0AB1" w:rsidP="004D0AB1">
            <w:pPr>
              <w:pStyle w:val="TableText"/>
            </w:pPr>
            <w:r>
              <w:t>2001:db8:acad:1023::2/64</w:t>
            </w:r>
          </w:p>
        </w:tc>
        <w:tc>
          <w:tcPr>
            <w:tcW w:w="1852" w:type="dxa"/>
          </w:tcPr>
          <w:p w14:paraId="45ED228D" w14:textId="77777777" w:rsidR="004D0AB1" w:rsidRDefault="004D0AB1" w:rsidP="004D0AB1">
            <w:pPr>
              <w:pStyle w:val="TableText"/>
            </w:pPr>
            <w:r>
              <w:t>fe80::2:2</w:t>
            </w:r>
          </w:p>
        </w:tc>
      </w:tr>
      <w:tr w:rsidR="003E0935" w14:paraId="7D715319" w14:textId="77777777" w:rsidTr="003E0935">
        <w:trPr>
          <w:cantSplit/>
          <w:jc w:val="center"/>
        </w:trPr>
        <w:tc>
          <w:tcPr>
            <w:tcW w:w="1527" w:type="dxa"/>
            <w:tcBorders>
              <w:top w:val="nil"/>
              <w:bottom w:val="single" w:sz="2" w:space="0" w:color="auto"/>
            </w:tcBorders>
            <w:vAlign w:val="bottom"/>
          </w:tcPr>
          <w:p w14:paraId="58AE1B96" w14:textId="77777777" w:rsidR="004D0AB1" w:rsidRDefault="004D0AB1" w:rsidP="003E0935">
            <w:pPr>
              <w:pStyle w:val="ConfigWindow"/>
            </w:pPr>
            <w:r>
              <w:t>R2</w:t>
            </w:r>
          </w:p>
        </w:tc>
        <w:tc>
          <w:tcPr>
            <w:tcW w:w="1620" w:type="dxa"/>
            <w:vAlign w:val="bottom"/>
          </w:tcPr>
          <w:p w14:paraId="2A653910" w14:textId="77777777" w:rsidR="004D0AB1" w:rsidRDefault="004D0AB1" w:rsidP="004D0AB1">
            <w:pPr>
              <w:pStyle w:val="TableText"/>
            </w:pPr>
            <w:r>
              <w:t>Loopback0</w:t>
            </w:r>
          </w:p>
        </w:tc>
        <w:tc>
          <w:tcPr>
            <w:tcW w:w="1980" w:type="dxa"/>
            <w:vAlign w:val="bottom"/>
          </w:tcPr>
          <w:p w14:paraId="084AE00D" w14:textId="77777777" w:rsidR="004D0AB1" w:rsidRDefault="004D0AB1" w:rsidP="004D0AB1">
            <w:pPr>
              <w:pStyle w:val="TableText"/>
            </w:pPr>
            <w:r>
              <w:t>192.168.2.1/27</w:t>
            </w:r>
          </w:p>
        </w:tc>
        <w:tc>
          <w:tcPr>
            <w:tcW w:w="2880" w:type="dxa"/>
            <w:vAlign w:val="bottom"/>
          </w:tcPr>
          <w:p w14:paraId="3B81FFE8" w14:textId="77777777" w:rsidR="004D0AB1" w:rsidRDefault="004D0AB1" w:rsidP="004D0AB1">
            <w:pPr>
              <w:pStyle w:val="TableText"/>
            </w:pPr>
            <w:r>
              <w:t>2001:db8:acad:2000::1/64</w:t>
            </w:r>
          </w:p>
        </w:tc>
        <w:tc>
          <w:tcPr>
            <w:tcW w:w="1852" w:type="dxa"/>
          </w:tcPr>
          <w:p w14:paraId="05432F11" w14:textId="77777777" w:rsidR="004D0AB1" w:rsidRDefault="004D0AB1" w:rsidP="004D0AB1">
            <w:pPr>
              <w:pStyle w:val="TableText"/>
            </w:pPr>
            <w:r>
              <w:t>fe80::2:3</w:t>
            </w:r>
          </w:p>
        </w:tc>
      </w:tr>
      <w:tr w:rsidR="003E0935" w14:paraId="6B4F67E5" w14:textId="77777777" w:rsidTr="003E0935">
        <w:trPr>
          <w:cantSplit/>
          <w:jc w:val="center"/>
        </w:trPr>
        <w:tc>
          <w:tcPr>
            <w:tcW w:w="1527" w:type="dxa"/>
            <w:tcBorders>
              <w:bottom w:val="nil"/>
            </w:tcBorders>
            <w:vAlign w:val="bottom"/>
          </w:tcPr>
          <w:p w14:paraId="7F8DE18F" w14:textId="77777777" w:rsidR="004D0AB1" w:rsidRDefault="004D0AB1" w:rsidP="004D0AB1">
            <w:pPr>
              <w:pStyle w:val="TableText"/>
            </w:pPr>
            <w:r>
              <w:t>R3</w:t>
            </w:r>
          </w:p>
        </w:tc>
        <w:tc>
          <w:tcPr>
            <w:tcW w:w="1620" w:type="dxa"/>
            <w:vAlign w:val="bottom"/>
          </w:tcPr>
          <w:p w14:paraId="01133858" w14:textId="77777777" w:rsidR="004D0AB1" w:rsidRDefault="004D0AB1" w:rsidP="004D0AB1">
            <w:pPr>
              <w:pStyle w:val="TableText"/>
            </w:pPr>
            <w:r>
              <w:t>G0/0/0</w:t>
            </w:r>
          </w:p>
        </w:tc>
        <w:tc>
          <w:tcPr>
            <w:tcW w:w="1980" w:type="dxa"/>
            <w:vAlign w:val="bottom"/>
          </w:tcPr>
          <w:p w14:paraId="59653227" w14:textId="77777777" w:rsidR="004D0AB1" w:rsidRDefault="004D0AB1" w:rsidP="004D0AB1">
            <w:pPr>
              <w:pStyle w:val="TableText"/>
            </w:pPr>
            <w:r>
              <w:t>10.2.3.3/24</w:t>
            </w:r>
          </w:p>
        </w:tc>
        <w:tc>
          <w:tcPr>
            <w:tcW w:w="2880" w:type="dxa"/>
            <w:vAlign w:val="bottom"/>
          </w:tcPr>
          <w:p w14:paraId="1A41E620" w14:textId="77777777" w:rsidR="004D0AB1" w:rsidRDefault="004D0AB1" w:rsidP="004D0AB1">
            <w:pPr>
              <w:pStyle w:val="TableText"/>
            </w:pPr>
            <w:r>
              <w:t>2001:db8:acad:1023::3/64</w:t>
            </w:r>
          </w:p>
        </w:tc>
        <w:tc>
          <w:tcPr>
            <w:tcW w:w="1852" w:type="dxa"/>
          </w:tcPr>
          <w:p w14:paraId="6D262467" w14:textId="77777777" w:rsidR="004D0AB1" w:rsidRDefault="004D0AB1" w:rsidP="004D0AB1">
            <w:pPr>
              <w:pStyle w:val="TableText"/>
            </w:pPr>
            <w:r>
              <w:t>fe80::3:1</w:t>
            </w:r>
          </w:p>
        </w:tc>
      </w:tr>
      <w:tr w:rsidR="003E0935" w14:paraId="422C73E6" w14:textId="77777777" w:rsidTr="003E0935">
        <w:trPr>
          <w:cantSplit/>
          <w:jc w:val="center"/>
        </w:trPr>
        <w:tc>
          <w:tcPr>
            <w:tcW w:w="1527" w:type="dxa"/>
            <w:tcBorders>
              <w:top w:val="nil"/>
              <w:bottom w:val="nil"/>
            </w:tcBorders>
            <w:vAlign w:val="bottom"/>
          </w:tcPr>
          <w:p w14:paraId="6051AC5B" w14:textId="77777777" w:rsidR="004D0AB1" w:rsidRDefault="004D0AB1" w:rsidP="003E0935">
            <w:pPr>
              <w:pStyle w:val="ConfigWindow"/>
            </w:pPr>
            <w:r>
              <w:t>R3</w:t>
            </w:r>
          </w:p>
        </w:tc>
        <w:tc>
          <w:tcPr>
            <w:tcW w:w="1620" w:type="dxa"/>
            <w:vAlign w:val="bottom"/>
          </w:tcPr>
          <w:p w14:paraId="384E1C1D" w14:textId="77777777" w:rsidR="004D0AB1" w:rsidRDefault="004D0AB1" w:rsidP="004D0AB1">
            <w:pPr>
              <w:pStyle w:val="TableText"/>
            </w:pPr>
            <w:r>
              <w:t>S0/1/0</w:t>
            </w:r>
          </w:p>
        </w:tc>
        <w:tc>
          <w:tcPr>
            <w:tcW w:w="1980" w:type="dxa"/>
            <w:vAlign w:val="bottom"/>
          </w:tcPr>
          <w:p w14:paraId="27996472" w14:textId="77777777" w:rsidR="004D0AB1" w:rsidRDefault="004D0AB1" w:rsidP="004D0AB1">
            <w:pPr>
              <w:pStyle w:val="TableText"/>
            </w:pPr>
            <w:r>
              <w:t>10.1.3.3/25</w:t>
            </w:r>
          </w:p>
        </w:tc>
        <w:tc>
          <w:tcPr>
            <w:tcW w:w="2880" w:type="dxa"/>
            <w:vAlign w:val="bottom"/>
          </w:tcPr>
          <w:p w14:paraId="42AF3012" w14:textId="77777777" w:rsidR="004D0AB1" w:rsidRDefault="004D0AB1" w:rsidP="004D0AB1">
            <w:pPr>
              <w:pStyle w:val="TableText"/>
            </w:pPr>
            <w:r>
              <w:t>2001:db8:acad:1013::3/64</w:t>
            </w:r>
          </w:p>
        </w:tc>
        <w:tc>
          <w:tcPr>
            <w:tcW w:w="1852" w:type="dxa"/>
          </w:tcPr>
          <w:p w14:paraId="55D40764" w14:textId="77777777" w:rsidR="004D0AB1" w:rsidRDefault="004D0AB1" w:rsidP="004D0AB1">
            <w:pPr>
              <w:pStyle w:val="TableText"/>
            </w:pPr>
            <w:r>
              <w:t>fe80::3:2</w:t>
            </w:r>
          </w:p>
        </w:tc>
      </w:tr>
      <w:tr w:rsidR="003E0935" w14:paraId="22B61C10" w14:textId="77777777" w:rsidTr="003E0935">
        <w:trPr>
          <w:cantSplit/>
          <w:jc w:val="center"/>
        </w:trPr>
        <w:tc>
          <w:tcPr>
            <w:tcW w:w="1527" w:type="dxa"/>
            <w:tcBorders>
              <w:top w:val="nil"/>
              <w:bottom w:val="nil"/>
            </w:tcBorders>
            <w:vAlign w:val="bottom"/>
          </w:tcPr>
          <w:p w14:paraId="3E671FF6" w14:textId="77777777" w:rsidR="004D0AB1" w:rsidRDefault="004D0AB1" w:rsidP="003E0935">
            <w:pPr>
              <w:pStyle w:val="ConfigWindow"/>
            </w:pPr>
            <w:r>
              <w:t>R3</w:t>
            </w:r>
          </w:p>
        </w:tc>
        <w:tc>
          <w:tcPr>
            <w:tcW w:w="1620" w:type="dxa"/>
            <w:vAlign w:val="bottom"/>
          </w:tcPr>
          <w:p w14:paraId="1541FF4E" w14:textId="77777777" w:rsidR="004D0AB1" w:rsidRDefault="004D0AB1" w:rsidP="004D0AB1">
            <w:pPr>
              <w:pStyle w:val="TableText"/>
            </w:pPr>
            <w:r>
              <w:t>S0/1/1</w:t>
            </w:r>
          </w:p>
        </w:tc>
        <w:tc>
          <w:tcPr>
            <w:tcW w:w="1980" w:type="dxa"/>
            <w:vAlign w:val="bottom"/>
          </w:tcPr>
          <w:p w14:paraId="1FEC0C22" w14:textId="77777777" w:rsidR="004D0AB1" w:rsidRDefault="004D0AB1" w:rsidP="004D0AB1">
            <w:pPr>
              <w:pStyle w:val="TableText"/>
            </w:pPr>
            <w:r>
              <w:t>10.1.3.130/25</w:t>
            </w:r>
          </w:p>
        </w:tc>
        <w:tc>
          <w:tcPr>
            <w:tcW w:w="2880" w:type="dxa"/>
            <w:vAlign w:val="bottom"/>
          </w:tcPr>
          <w:p w14:paraId="3D9A420D" w14:textId="77777777" w:rsidR="004D0AB1" w:rsidRDefault="004D0AB1" w:rsidP="004D0AB1">
            <w:pPr>
              <w:pStyle w:val="TableText"/>
            </w:pPr>
            <w:r>
              <w:t>2001:db8:acad:1014::3/64</w:t>
            </w:r>
          </w:p>
        </w:tc>
        <w:tc>
          <w:tcPr>
            <w:tcW w:w="1852" w:type="dxa"/>
          </w:tcPr>
          <w:p w14:paraId="61E4D46C" w14:textId="77777777" w:rsidR="004D0AB1" w:rsidRDefault="004D0AB1" w:rsidP="004D0AB1">
            <w:pPr>
              <w:pStyle w:val="TableText"/>
            </w:pPr>
            <w:r>
              <w:t>fe80::3:3</w:t>
            </w:r>
          </w:p>
        </w:tc>
      </w:tr>
      <w:tr w:rsidR="003E0935" w14:paraId="1151BDDE" w14:textId="77777777" w:rsidTr="003E0935">
        <w:trPr>
          <w:cantSplit/>
          <w:jc w:val="center"/>
        </w:trPr>
        <w:tc>
          <w:tcPr>
            <w:tcW w:w="1527" w:type="dxa"/>
            <w:tcBorders>
              <w:top w:val="nil"/>
            </w:tcBorders>
            <w:vAlign w:val="bottom"/>
          </w:tcPr>
          <w:p w14:paraId="3F5F49B6" w14:textId="77777777" w:rsidR="004D0AB1" w:rsidRDefault="004D0AB1" w:rsidP="003E0935">
            <w:pPr>
              <w:pStyle w:val="ConfigWindow"/>
            </w:pPr>
            <w:r>
              <w:t>R3</w:t>
            </w:r>
          </w:p>
        </w:tc>
        <w:tc>
          <w:tcPr>
            <w:tcW w:w="1620" w:type="dxa"/>
            <w:vAlign w:val="bottom"/>
          </w:tcPr>
          <w:p w14:paraId="459B91ED" w14:textId="77777777" w:rsidR="004D0AB1" w:rsidRDefault="004D0AB1" w:rsidP="004D0AB1">
            <w:pPr>
              <w:pStyle w:val="TableText"/>
            </w:pPr>
            <w:r>
              <w:t>Loopback0</w:t>
            </w:r>
          </w:p>
        </w:tc>
        <w:tc>
          <w:tcPr>
            <w:tcW w:w="1980" w:type="dxa"/>
            <w:vAlign w:val="bottom"/>
          </w:tcPr>
          <w:p w14:paraId="7C39FD85" w14:textId="77777777" w:rsidR="004D0AB1" w:rsidRDefault="004D0AB1" w:rsidP="004D0AB1">
            <w:pPr>
              <w:pStyle w:val="TableText"/>
            </w:pPr>
            <w:r>
              <w:t>192.168.3.1/27</w:t>
            </w:r>
          </w:p>
        </w:tc>
        <w:tc>
          <w:tcPr>
            <w:tcW w:w="2880" w:type="dxa"/>
            <w:vAlign w:val="bottom"/>
          </w:tcPr>
          <w:p w14:paraId="57BFE202" w14:textId="77777777" w:rsidR="004D0AB1" w:rsidRDefault="004D0AB1" w:rsidP="004D0AB1">
            <w:pPr>
              <w:pStyle w:val="TableText"/>
            </w:pPr>
            <w:r>
              <w:t>2001:db8:acad:3000::1/64</w:t>
            </w:r>
          </w:p>
        </w:tc>
        <w:tc>
          <w:tcPr>
            <w:tcW w:w="1852" w:type="dxa"/>
          </w:tcPr>
          <w:p w14:paraId="774E48F4" w14:textId="77777777" w:rsidR="004D0AB1" w:rsidRDefault="004D0AB1" w:rsidP="004D0AB1">
            <w:pPr>
              <w:pStyle w:val="TableText"/>
            </w:pPr>
            <w:r>
              <w:t>fe80::3:4</w:t>
            </w:r>
          </w:p>
        </w:tc>
      </w:tr>
    </w:tbl>
    <w:p w14:paraId="07ED9FA1" w14:textId="77777777" w:rsidR="00D778DF" w:rsidRPr="00E70096" w:rsidRDefault="00D778DF" w:rsidP="00D452F4">
      <w:pPr>
        <w:pStyle w:val="Heading1"/>
      </w:pPr>
      <w:r w:rsidRPr="00E70096">
        <w:lastRenderedPageBreak/>
        <w:t>Objectives</w:t>
      </w:r>
    </w:p>
    <w:p w14:paraId="38BC6930" w14:textId="28CEE434" w:rsidR="00015DA5" w:rsidRDefault="00015DA5" w:rsidP="009456D1">
      <w:pPr>
        <w:pStyle w:val="BodyTextL25Bold"/>
        <w:ind w:left="0" w:firstLine="360"/>
      </w:pPr>
      <w:r>
        <w:t xml:space="preserve">Part </w:t>
      </w:r>
      <w:r w:rsidR="009456D1">
        <w:t>1</w:t>
      </w:r>
      <w:r>
        <w:t>: Configure and Investigate IPv4 Static Routes</w:t>
      </w:r>
    </w:p>
    <w:p w14:paraId="2F1C1D2C" w14:textId="666693DF" w:rsidR="00015DA5" w:rsidRDefault="00015DA5" w:rsidP="00015DA5">
      <w:pPr>
        <w:pStyle w:val="BodyTextL25Bold"/>
      </w:pPr>
      <w:r>
        <w:t xml:space="preserve">Part </w:t>
      </w:r>
      <w:r w:rsidR="009456D1">
        <w:t>2</w:t>
      </w:r>
      <w:r>
        <w:t>: Configure and Investigate IPv6 Static Routes</w:t>
      </w:r>
    </w:p>
    <w:p w14:paraId="6497E671" w14:textId="2A355890" w:rsidR="00015DA5" w:rsidRDefault="00015DA5" w:rsidP="00015DA5">
      <w:pPr>
        <w:pStyle w:val="BodyTextL25Bold"/>
      </w:pPr>
      <w:r>
        <w:t xml:space="preserve">Part </w:t>
      </w:r>
      <w:r w:rsidR="009456D1">
        <w:t>3</w:t>
      </w:r>
      <w:r>
        <w:t>: Complete Static Routing Challenge</w:t>
      </w:r>
    </w:p>
    <w:p w14:paraId="32706581" w14:textId="77777777" w:rsidR="00D778DF" w:rsidRDefault="00D778DF" w:rsidP="00D452F4">
      <w:pPr>
        <w:pStyle w:val="Heading1"/>
      </w:pPr>
      <w:r w:rsidRPr="00E70096">
        <w:t>Background / Scenario</w:t>
      </w:r>
    </w:p>
    <w:p w14:paraId="1CF2C149" w14:textId="77777777" w:rsidR="00015DA5" w:rsidRDefault="00015DA5" w:rsidP="00015DA5">
      <w:pPr>
        <w:pStyle w:val="BodyTextL25"/>
      </w:pPr>
      <w:r>
        <w:t>There are several different types of static routes available for you to use. You should fully understand the implications of each type of static route on the routing table and the overall routing scheme in the network. In this lab</w:t>
      </w:r>
      <w:r w:rsidR="006C0E99">
        <w:t>,</w:t>
      </w:r>
      <w:r>
        <w:t xml:space="preserve"> you will configure several different types of static routes for both IPv4 and IPv6 and examine the impact of the static route on the routing table and traffic flow in the network.</w:t>
      </w:r>
    </w:p>
    <w:p w14:paraId="1D560F74" w14:textId="77777777" w:rsidR="00125806" w:rsidRDefault="00125806" w:rsidP="00D452F4">
      <w:pPr>
        <w:pStyle w:val="Heading1"/>
      </w:pPr>
      <w:r>
        <w:t>Instructions</w:t>
      </w:r>
    </w:p>
    <w:p w14:paraId="7928F60E" w14:textId="17294FDD" w:rsidR="00163203" w:rsidRDefault="00163203" w:rsidP="00163203">
      <w:pPr>
        <w:pStyle w:val="ConfigWindow"/>
      </w:pPr>
      <w:r>
        <w:t>Close configuration window</w:t>
      </w:r>
    </w:p>
    <w:p w14:paraId="1761D706" w14:textId="77777777" w:rsidR="00AC3DA9" w:rsidRDefault="00AC3DA9" w:rsidP="00AC3DA9">
      <w:pPr>
        <w:pStyle w:val="Heading2"/>
      </w:pPr>
      <w:r>
        <w:t>Configure and Investigate IPv4 Static Routes</w:t>
      </w:r>
    </w:p>
    <w:p w14:paraId="1F82B7E1" w14:textId="5E222F9F" w:rsidR="00AC3DA9" w:rsidRDefault="00AC3DA9" w:rsidP="00AC3DA9">
      <w:pPr>
        <w:pStyle w:val="BodyTextL25"/>
      </w:pPr>
      <w:r>
        <w:t xml:space="preserve">In Part </w:t>
      </w:r>
      <w:r w:rsidR="009456D1">
        <w:t>1</w:t>
      </w:r>
      <w:r>
        <w:t>, you will configure and investigate various types of static routes. For this part of the lab</w:t>
      </w:r>
      <w:r w:rsidR="00645DEA">
        <w:t>,</w:t>
      </w:r>
      <w:r>
        <w:t xml:space="preserve"> all of your work will be on </w:t>
      </w:r>
      <w:r w:rsidRPr="009456D1">
        <w:rPr>
          <w:b/>
          <w:bCs/>
        </w:rPr>
        <w:t>R1</w:t>
      </w:r>
      <w:r>
        <w:t xml:space="preserve">. </w:t>
      </w:r>
    </w:p>
    <w:p w14:paraId="74D4FD24" w14:textId="77777777" w:rsidR="00AC3DA9" w:rsidRDefault="00AC3DA9" w:rsidP="00AC3DA9">
      <w:pPr>
        <w:pStyle w:val="Heading3"/>
      </w:pPr>
      <w:r>
        <w:t>On R1, configure a directly attached static route.</w:t>
      </w:r>
    </w:p>
    <w:p w14:paraId="21EAABE2" w14:textId="56E31F4C" w:rsidR="009456D1" w:rsidRPr="009456D1" w:rsidRDefault="009456D1" w:rsidP="00B572DA">
      <w:pPr>
        <w:pStyle w:val="SubStepAlpha"/>
      </w:pPr>
      <w:r w:rsidRPr="009456D1">
        <w:rPr>
          <w:b/>
          <w:bCs/>
          <w:i/>
          <w:iCs/>
        </w:rPr>
        <w:t>Verify</w:t>
      </w:r>
      <w:r>
        <w:t xml:space="preserve"> the interface status across all 3 routers. Look at both IPv4 and IPv6 addressing.</w:t>
      </w:r>
    </w:p>
    <w:p w14:paraId="2A003615" w14:textId="6089CF83" w:rsidR="00AC3DA9" w:rsidRDefault="00AC3DA9" w:rsidP="00B572DA">
      <w:pPr>
        <w:pStyle w:val="SubStepAlpha"/>
      </w:pPr>
      <w:r w:rsidRPr="0086603E">
        <w:rPr>
          <w:b/>
          <w:bCs/>
          <w:i/>
          <w:iCs/>
        </w:rPr>
        <w:t>Create</w:t>
      </w:r>
      <w:r>
        <w:t xml:space="preserve"> a directly attached static route for the 192.168.2.0/27 network using G0/0/0 as the exit interface.</w:t>
      </w:r>
    </w:p>
    <w:p w14:paraId="45AEBB63" w14:textId="48FA02DE" w:rsidR="00AC3DA9" w:rsidRDefault="00AC3DA9" w:rsidP="00425287">
      <w:pPr>
        <w:pStyle w:val="SubStepAlpha"/>
      </w:pPr>
      <w:r>
        <w:t xml:space="preserve">Issue the command </w:t>
      </w:r>
      <w:r w:rsidRPr="0076147A">
        <w:rPr>
          <w:b/>
          <w:bCs/>
        </w:rPr>
        <w:t xml:space="preserve">show ip route static </w:t>
      </w:r>
      <w:r>
        <w:t>and examine the output. As long as interface GigabitEthernet0/0/0 is up and operational, this entry will be present in the routing table. Note that the output does not give you indication of the Administrative Distance or Metric for this route.</w:t>
      </w:r>
    </w:p>
    <w:p w14:paraId="5B57A326" w14:textId="3A4CD9FD" w:rsidR="00AC3DA9" w:rsidRDefault="00AC3DA9" w:rsidP="00AC3DA9">
      <w:pPr>
        <w:pStyle w:val="CMD"/>
      </w:pPr>
      <w:r>
        <w:t xml:space="preserve">R1# </w:t>
      </w:r>
      <w:r w:rsidRPr="0076147A">
        <w:rPr>
          <w:b/>
          <w:bCs/>
        </w:rPr>
        <w:t xml:space="preserve">show ip route static </w:t>
      </w:r>
    </w:p>
    <w:p w14:paraId="4C1ACF02" w14:textId="77777777" w:rsidR="00AC3DA9" w:rsidRDefault="00AC3DA9" w:rsidP="00962BA1">
      <w:pPr>
        <w:pStyle w:val="CMDOutput"/>
      </w:pPr>
      <w:r>
        <w:t>Gateway of last resort is not set</w:t>
      </w:r>
    </w:p>
    <w:p w14:paraId="3B845046" w14:textId="77777777" w:rsidR="00AC3DA9" w:rsidRDefault="00AC3DA9" w:rsidP="00962BA1">
      <w:pPr>
        <w:pStyle w:val="CMDOutput"/>
      </w:pPr>
    </w:p>
    <w:p w14:paraId="5E087162" w14:textId="77777777" w:rsidR="00AC3DA9" w:rsidRDefault="00AC3DA9" w:rsidP="00962BA1">
      <w:pPr>
        <w:pStyle w:val="CMDOutput"/>
      </w:pPr>
      <w:r>
        <w:t xml:space="preserve">      192.168.2.0/27 is subnetted, 1 subnets</w:t>
      </w:r>
    </w:p>
    <w:p w14:paraId="04F2A248" w14:textId="77777777" w:rsidR="00AC3DA9" w:rsidRDefault="00AC3DA9" w:rsidP="00962BA1">
      <w:pPr>
        <w:pStyle w:val="CMDOutput"/>
      </w:pPr>
      <w:r w:rsidRPr="0076147A">
        <w:rPr>
          <w:highlight w:val="yellow"/>
        </w:rPr>
        <w:t>S        192.168.2.0 is directly connected, GigabitEthernet0/0/0</w:t>
      </w:r>
    </w:p>
    <w:p w14:paraId="6B486A49" w14:textId="77777777" w:rsidR="00AC3DA9" w:rsidRDefault="00AC3DA9" w:rsidP="00425287">
      <w:pPr>
        <w:pStyle w:val="SubStepAlpha"/>
      </w:pPr>
      <w:r>
        <w:t xml:space="preserve">To get details on the route, issue the command </w:t>
      </w:r>
      <w:r w:rsidRPr="0076147A">
        <w:rPr>
          <w:b/>
          <w:bCs/>
        </w:rPr>
        <w:t>show ip route 192.168.2.0 255.255.255.224</w:t>
      </w:r>
      <w:r>
        <w:t xml:space="preserve">. This output provides the Administrative Distance and Metric for the route. An AD of 1 is the default for static routes and is the second most trusted AD available. </w:t>
      </w:r>
    </w:p>
    <w:p w14:paraId="54227352" w14:textId="77777777" w:rsidR="00AC3DA9" w:rsidRDefault="00AC3DA9" w:rsidP="00AC3DA9">
      <w:pPr>
        <w:pStyle w:val="CMD"/>
      </w:pPr>
      <w:r>
        <w:t xml:space="preserve">R1# </w:t>
      </w:r>
      <w:r w:rsidRPr="0076147A">
        <w:rPr>
          <w:b/>
          <w:bCs/>
        </w:rPr>
        <w:t>show ip route 192.168.2.0 255.255.255.224</w:t>
      </w:r>
    </w:p>
    <w:p w14:paraId="48AEF3EB" w14:textId="77777777" w:rsidR="00AC3DA9" w:rsidRDefault="00AC3DA9" w:rsidP="0093088E">
      <w:pPr>
        <w:pStyle w:val="CMDOutput"/>
      </w:pPr>
      <w:r>
        <w:t>Routing entry for 192.168.2.0/27</w:t>
      </w:r>
    </w:p>
    <w:p w14:paraId="7AD0641F" w14:textId="77777777" w:rsidR="00AC3DA9" w:rsidRDefault="00AC3DA9" w:rsidP="0093088E">
      <w:pPr>
        <w:pStyle w:val="CMDOutput"/>
      </w:pPr>
      <w:r>
        <w:t xml:space="preserve">  Known via "static", </w:t>
      </w:r>
      <w:r w:rsidRPr="00724728">
        <w:rPr>
          <w:highlight w:val="yellow"/>
        </w:rPr>
        <w:t>distance 1</w:t>
      </w:r>
      <w:r>
        <w:t xml:space="preserve">, </w:t>
      </w:r>
      <w:r w:rsidRPr="00724728">
        <w:rPr>
          <w:highlight w:val="yellow"/>
        </w:rPr>
        <w:t>metric 0 (connected)</w:t>
      </w:r>
    </w:p>
    <w:p w14:paraId="279DECBA" w14:textId="77777777" w:rsidR="00AC3DA9" w:rsidRDefault="00AC3DA9" w:rsidP="0093088E">
      <w:pPr>
        <w:pStyle w:val="CMDOutput"/>
      </w:pPr>
      <w:r>
        <w:t xml:space="preserve">  Routing Descriptor Blocks:</w:t>
      </w:r>
    </w:p>
    <w:p w14:paraId="708F71F6" w14:textId="77777777" w:rsidR="00AC3DA9" w:rsidRDefault="00AC3DA9" w:rsidP="0093088E">
      <w:pPr>
        <w:pStyle w:val="CMDOutput"/>
      </w:pPr>
      <w:r>
        <w:t xml:space="preserve">  * directly connected, via GigabitEthernet0/0/0</w:t>
      </w:r>
    </w:p>
    <w:p w14:paraId="4A13D4C4" w14:textId="77777777" w:rsidR="00AC3DA9" w:rsidRDefault="00AC3DA9" w:rsidP="0093088E">
      <w:pPr>
        <w:pStyle w:val="CMDOutput"/>
      </w:pPr>
      <w:r>
        <w:t xml:space="preserve">      </w:t>
      </w:r>
      <w:r w:rsidRPr="00724728">
        <w:rPr>
          <w:highlight w:val="yellow"/>
        </w:rPr>
        <w:t>Route metric is 0</w:t>
      </w:r>
      <w:r>
        <w:t>, traffic share count is 1</w:t>
      </w:r>
    </w:p>
    <w:p w14:paraId="75D63A57" w14:textId="77777777" w:rsidR="00AC3DA9" w:rsidRDefault="00AC3DA9" w:rsidP="00AC3DA9">
      <w:pPr>
        <w:pStyle w:val="Heading3"/>
      </w:pPr>
      <w:r>
        <w:t>On R1, configure a recursive static route.</w:t>
      </w:r>
    </w:p>
    <w:p w14:paraId="36892553" w14:textId="77777777" w:rsidR="00AC3DA9" w:rsidRDefault="00AC3DA9" w:rsidP="00AC3DA9">
      <w:pPr>
        <w:pStyle w:val="BodyTextL25"/>
      </w:pPr>
      <w:r>
        <w:t xml:space="preserve">Every route lookup must resolve to an exit interface. When the route for a destination is configured with an IP address as its next-hop, the router has to determine what exit interface to use to get to that next-hop, which causes a recursive lookup. A recursive route is one that requires an additional lookup in the routing table. </w:t>
      </w:r>
    </w:p>
    <w:p w14:paraId="2703E8E8" w14:textId="77777777" w:rsidR="009456D1" w:rsidRDefault="00AC3DA9" w:rsidP="009456D1">
      <w:pPr>
        <w:pStyle w:val="BodyTextL25"/>
      </w:pPr>
      <w:r>
        <w:t>Cisco Express Forwarding (CEF), which is enabled by default, automatically works through the iterative process of finding the exit interface so the CPU is not involved in that process for each packet matching the recursive route. This helps reduce latency and CPU load.</w:t>
      </w:r>
    </w:p>
    <w:p w14:paraId="60687D41" w14:textId="1458A022" w:rsidR="00AC3DA9" w:rsidRDefault="00AC3DA9" w:rsidP="009456D1">
      <w:pPr>
        <w:pStyle w:val="BodyTextL25"/>
      </w:pPr>
      <w:r w:rsidRPr="008E6839">
        <w:rPr>
          <w:b/>
          <w:bCs/>
        </w:rPr>
        <w:lastRenderedPageBreak/>
        <w:t>Note</w:t>
      </w:r>
      <w:r>
        <w:t>: A recursive static route cannot depend upon a default static route for next-hop resolution. The router must have a valid route to the intermediary network or the recursive static route will not be inserted into the routing table.</w:t>
      </w:r>
    </w:p>
    <w:p w14:paraId="6BC215D4" w14:textId="391042E8" w:rsidR="0086603E" w:rsidRDefault="00AC3DA9" w:rsidP="0086603E">
      <w:pPr>
        <w:pStyle w:val="SubStepAlpha"/>
      </w:pPr>
      <w:r>
        <w:t xml:space="preserve">On R1, </w:t>
      </w:r>
      <w:r w:rsidRPr="0086603E">
        <w:rPr>
          <w:b/>
          <w:bCs/>
          <w:i/>
          <w:iCs/>
        </w:rPr>
        <w:t>configure</w:t>
      </w:r>
      <w:r>
        <w:t xml:space="preserve"> a recursive static route for the 10.2.3.0/24 network using the next hop address 10.1.2.2.</w:t>
      </w:r>
    </w:p>
    <w:p w14:paraId="51EE0398" w14:textId="30EFFB06" w:rsidR="00AC3DA9" w:rsidRDefault="00AC3DA9" w:rsidP="0086603E">
      <w:pPr>
        <w:pStyle w:val="SubStepAlpha"/>
      </w:pPr>
      <w:r>
        <w:t xml:space="preserve">Issue the command </w:t>
      </w:r>
      <w:r w:rsidRPr="0076147A">
        <w:rPr>
          <w:b/>
          <w:bCs/>
        </w:rPr>
        <w:t xml:space="preserve">show ip route static </w:t>
      </w:r>
      <w:r>
        <w:t>and examine the output. Notice the entry for 10.2.3.0/24 does not list an exit interface. This indicates that a recursive lookup is necessary.</w:t>
      </w:r>
    </w:p>
    <w:p w14:paraId="330CC060" w14:textId="6EF465BD" w:rsidR="00AC3DA9" w:rsidRDefault="00AC3DA9" w:rsidP="00AC3DA9">
      <w:pPr>
        <w:pStyle w:val="CMD"/>
      </w:pPr>
      <w:r>
        <w:t xml:space="preserve">R1# </w:t>
      </w:r>
      <w:r w:rsidRPr="00CF1DBD">
        <w:rPr>
          <w:b/>
          <w:bCs/>
        </w:rPr>
        <w:t xml:space="preserve">show ip route static </w:t>
      </w:r>
    </w:p>
    <w:p w14:paraId="0B3CFAC5" w14:textId="77777777" w:rsidR="00AC3DA9" w:rsidRDefault="00AC3DA9" w:rsidP="0093088E">
      <w:pPr>
        <w:pStyle w:val="CMDOutput"/>
      </w:pPr>
      <w:r>
        <w:t>Gateway of last resort is not set</w:t>
      </w:r>
    </w:p>
    <w:p w14:paraId="3D6D0D84" w14:textId="77777777" w:rsidR="00AC3DA9" w:rsidRDefault="00AC3DA9" w:rsidP="0093088E">
      <w:pPr>
        <w:pStyle w:val="CMDOutput"/>
      </w:pPr>
    </w:p>
    <w:p w14:paraId="1BAC5267" w14:textId="77777777" w:rsidR="00AC3DA9" w:rsidRDefault="00AC3DA9" w:rsidP="0093088E">
      <w:pPr>
        <w:pStyle w:val="CMDOutput"/>
      </w:pPr>
      <w:r>
        <w:t xml:space="preserve">      10.0.0.0/8 is variably subnetted, 7 subnets, 3 masks</w:t>
      </w:r>
    </w:p>
    <w:p w14:paraId="3CE1FDE7" w14:textId="77777777" w:rsidR="00AC3DA9" w:rsidRDefault="00AC3DA9" w:rsidP="0093088E">
      <w:pPr>
        <w:pStyle w:val="CMDOutput"/>
      </w:pPr>
      <w:r w:rsidRPr="00CF1DBD">
        <w:rPr>
          <w:highlight w:val="yellow"/>
        </w:rPr>
        <w:t>S        10.2.3.0/24 [1/0] via 10.1.2.2</w:t>
      </w:r>
    </w:p>
    <w:p w14:paraId="44D66182" w14:textId="77777777" w:rsidR="00AC3DA9" w:rsidRDefault="00AC3DA9" w:rsidP="0093088E">
      <w:pPr>
        <w:pStyle w:val="CMDOutput"/>
      </w:pPr>
      <w:r>
        <w:t xml:space="preserve">      192.168.2.0/27 is subnetted, 1 subnets</w:t>
      </w:r>
    </w:p>
    <w:p w14:paraId="6F6782DA" w14:textId="77777777" w:rsidR="00AC3DA9" w:rsidRDefault="00AC3DA9" w:rsidP="0093088E">
      <w:pPr>
        <w:pStyle w:val="CMDOutput"/>
      </w:pPr>
      <w:r>
        <w:t>S        192.168.2.0 is directly connected, GigabitEthernet0/0/0</w:t>
      </w:r>
    </w:p>
    <w:p w14:paraId="7113E219" w14:textId="113DE8EE" w:rsidR="00AC3DA9" w:rsidRDefault="00AC3DA9" w:rsidP="00AC3DA9">
      <w:pPr>
        <w:pStyle w:val="SubStepAlpha"/>
      </w:pPr>
      <w:r>
        <w:t xml:space="preserve">Issue the command </w:t>
      </w:r>
      <w:r w:rsidRPr="00B51D13">
        <w:rPr>
          <w:b/>
        </w:rPr>
        <w:t>show ip route 10.2.3.0 255.255.255.0</w:t>
      </w:r>
      <w:r>
        <w:t xml:space="preserve"> and examine the output. It shows all the information expected for a static route; an AD of 1 and a metric of 0. Once again, the output does not show a next hop address. Under non-CEF conditions, the router would have to do an additional route lookup to decide how to reach the next-hop address 10.1.2.2.</w:t>
      </w:r>
      <w:r w:rsidR="0086603E">
        <w:t xml:space="preserve"> The way around this is to create a fully specified static route.</w:t>
      </w:r>
    </w:p>
    <w:p w14:paraId="22D5D17E" w14:textId="77777777" w:rsidR="00AC3DA9" w:rsidRDefault="00AC3DA9" w:rsidP="00AC3DA9">
      <w:pPr>
        <w:pStyle w:val="CMD"/>
      </w:pPr>
      <w:r>
        <w:t xml:space="preserve">R1# </w:t>
      </w:r>
      <w:r w:rsidRPr="00CF1DBD">
        <w:rPr>
          <w:b/>
          <w:bCs/>
        </w:rPr>
        <w:t>show ip route 10.2.3.0 255.255.255.0</w:t>
      </w:r>
    </w:p>
    <w:p w14:paraId="7FD2A4B6" w14:textId="77777777" w:rsidR="00AC3DA9" w:rsidRDefault="00AC3DA9" w:rsidP="0093088E">
      <w:pPr>
        <w:pStyle w:val="CMDOutput"/>
      </w:pPr>
      <w:r>
        <w:t>Routing entry for 10.2.3.0/24</w:t>
      </w:r>
    </w:p>
    <w:p w14:paraId="4F05E76E" w14:textId="77777777" w:rsidR="00AC3DA9" w:rsidRDefault="00AC3DA9" w:rsidP="0093088E">
      <w:pPr>
        <w:pStyle w:val="CMDOutput"/>
      </w:pPr>
      <w:r>
        <w:t xml:space="preserve">  Known via "static", distance 1, metric 0</w:t>
      </w:r>
    </w:p>
    <w:p w14:paraId="308C56FB" w14:textId="77777777" w:rsidR="00AC3DA9" w:rsidRDefault="00AC3DA9" w:rsidP="0093088E">
      <w:pPr>
        <w:pStyle w:val="CMDOutput"/>
      </w:pPr>
      <w:r>
        <w:t xml:space="preserve">  Routing Descriptor Blocks:</w:t>
      </w:r>
    </w:p>
    <w:p w14:paraId="12F1A3DE" w14:textId="77777777" w:rsidR="00AC3DA9" w:rsidRDefault="00AC3DA9" w:rsidP="0093088E">
      <w:pPr>
        <w:pStyle w:val="CMDOutput"/>
      </w:pPr>
      <w:r>
        <w:t xml:space="preserve">  * 10.1.2.2</w:t>
      </w:r>
    </w:p>
    <w:p w14:paraId="5B283677" w14:textId="77777777" w:rsidR="00AC3DA9" w:rsidRDefault="00AC3DA9" w:rsidP="0093088E">
      <w:pPr>
        <w:pStyle w:val="CMDOutput"/>
      </w:pPr>
      <w:r>
        <w:t xml:space="preserve">      Route metric is 0, traffic share count is 1</w:t>
      </w:r>
    </w:p>
    <w:p w14:paraId="2310B277" w14:textId="14407021" w:rsidR="00AC3DA9" w:rsidRDefault="00AC3DA9" w:rsidP="00AC3DA9">
      <w:pPr>
        <w:pStyle w:val="Heading3"/>
      </w:pPr>
      <w:r>
        <w:t xml:space="preserve">On R1, </w:t>
      </w:r>
      <w:r w:rsidR="00693D33">
        <w:t>Look at an example of</w:t>
      </w:r>
      <w:r>
        <w:t xml:space="preserve"> a fully specified static route</w:t>
      </w:r>
      <w:r w:rsidR="0086603E">
        <w:t xml:space="preserve"> (will not work on the tool)</w:t>
      </w:r>
    </w:p>
    <w:p w14:paraId="529B3182" w14:textId="77777777" w:rsidR="00AC3DA9" w:rsidRPr="00BD1428" w:rsidRDefault="00AC3DA9" w:rsidP="00AC3DA9">
      <w:pPr>
        <w:pStyle w:val="BodyTextL25"/>
      </w:pPr>
      <w:r>
        <w:t>A fully specified static route is configured using both the exit interface specification and the next-hop IP address. The route is only valid if the exit interface is up. A fully specified static route is preferred so that recursive lookups do not result in routing decisions that might add latency to the path.</w:t>
      </w:r>
    </w:p>
    <w:p w14:paraId="35E8A412" w14:textId="77777777" w:rsidR="00AC3DA9" w:rsidRDefault="00AC3DA9" w:rsidP="00AC3DA9">
      <w:pPr>
        <w:pStyle w:val="CMD"/>
      </w:pPr>
      <w:r>
        <w:t xml:space="preserve">R1(config)# </w:t>
      </w:r>
      <w:r w:rsidRPr="00BD1428">
        <w:rPr>
          <w:b/>
          <w:bCs/>
        </w:rPr>
        <w:t>ip route 10.2.3.0 255.255.255.0 g0/0/0 10.1.2.2</w:t>
      </w:r>
    </w:p>
    <w:p w14:paraId="38EB0973" w14:textId="77777777" w:rsidR="00AC3DA9" w:rsidRDefault="00AC3DA9" w:rsidP="00AC3DA9">
      <w:pPr>
        <w:pStyle w:val="CMD"/>
      </w:pPr>
      <w:r>
        <w:t xml:space="preserve">R1(config)# </w:t>
      </w:r>
      <w:r w:rsidRPr="00BD1428">
        <w:rPr>
          <w:b/>
          <w:bCs/>
        </w:rPr>
        <w:t>end</w:t>
      </w:r>
    </w:p>
    <w:p w14:paraId="5AF29E53" w14:textId="77777777" w:rsidR="00AC3DA9" w:rsidRDefault="00AC3DA9" w:rsidP="00AC3DA9">
      <w:pPr>
        <w:pStyle w:val="Heading3"/>
      </w:pPr>
      <w:r>
        <w:t>On R1, configure a floating static route.</w:t>
      </w:r>
    </w:p>
    <w:p w14:paraId="28B0C7F8" w14:textId="77777777" w:rsidR="00AC3DA9" w:rsidRDefault="00AC3DA9" w:rsidP="00AC3DA9">
      <w:pPr>
        <w:pStyle w:val="BodyTextL25"/>
      </w:pPr>
      <w:r>
        <w:t xml:space="preserve">Floating static routes typically provide secondary or backup to a primary link. </w:t>
      </w:r>
      <w:r w:rsidRPr="00AD325F">
        <w:t>By default, static routes have an administrative distance (AD) of 1 and di</w:t>
      </w:r>
      <w:r>
        <w:t>rectly connected routes have an</w:t>
      </w:r>
      <w:r w:rsidRPr="00AD325F">
        <w:t xml:space="preserve"> AD of zero.</w:t>
      </w:r>
      <w:r>
        <w:t xml:space="preserve"> Directly connected routes are seen in the routing table with a code of “C” or “L” with the AD of 0 as shown below:</w:t>
      </w:r>
    </w:p>
    <w:p w14:paraId="20F44B90" w14:textId="77777777" w:rsidR="00AC3DA9" w:rsidRDefault="00AC3DA9" w:rsidP="00AC3DA9">
      <w:pPr>
        <w:pStyle w:val="CMD"/>
      </w:pPr>
      <w:r>
        <w:t xml:space="preserve">R1# </w:t>
      </w:r>
      <w:r w:rsidRPr="009F09B8">
        <w:rPr>
          <w:b/>
          <w:bCs/>
        </w:rPr>
        <w:t>show ip route 10.1.2.1</w:t>
      </w:r>
    </w:p>
    <w:p w14:paraId="57039E51" w14:textId="77777777" w:rsidR="00AC3DA9" w:rsidRDefault="00AC3DA9" w:rsidP="0093088E">
      <w:pPr>
        <w:pStyle w:val="CMDOutput"/>
      </w:pPr>
      <w:r>
        <w:t>Routing entry for 10.1.2.1/32</w:t>
      </w:r>
    </w:p>
    <w:p w14:paraId="40DD5C72" w14:textId="77777777" w:rsidR="00AC3DA9" w:rsidRDefault="00AC3DA9" w:rsidP="0093088E">
      <w:pPr>
        <w:pStyle w:val="CMDOutput"/>
      </w:pPr>
      <w:r>
        <w:t xml:space="preserve">  Known via "connected", </w:t>
      </w:r>
      <w:r w:rsidRPr="009F09B8">
        <w:rPr>
          <w:highlight w:val="yellow"/>
        </w:rPr>
        <w:t>distance 0</w:t>
      </w:r>
      <w:r>
        <w:t>, metric 0 (connected)</w:t>
      </w:r>
    </w:p>
    <w:p w14:paraId="07306526" w14:textId="77777777" w:rsidR="00AC3DA9" w:rsidRDefault="00AC3DA9" w:rsidP="0093088E">
      <w:pPr>
        <w:pStyle w:val="CMDOutput"/>
      </w:pPr>
      <w:r>
        <w:t xml:space="preserve">  Routing Descriptor Blocks:</w:t>
      </w:r>
    </w:p>
    <w:p w14:paraId="66A50D36" w14:textId="77777777" w:rsidR="00AC3DA9" w:rsidRDefault="00AC3DA9" w:rsidP="0093088E">
      <w:pPr>
        <w:pStyle w:val="CMDOutput"/>
      </w:pPr>
      <w:r>
        <w:t xml:space="preserve">  * directly connected, via GigabitEthernet0/0/0</w:t>
      </w:r>
    </w:p>
    <w:p w14:paraId="64F8C979" w14:textId="77777777" w:rsidR="00AC3DA9" w:rsidRDefault="00AC3DA9" w:rsidP="0093088E">
      <w:pPr>
        <w:pStyle w:val="CMDOutput"/>
      </w:pPr>
      <w:r>
        <w:t xml:space="preserve">      Route metric is 0, traffic share count is 1</w:t>
      </w:r>
    </w:p>
    <w:p w14:paraId="375626A3" w14:textId="334B3852" w:rsidR="0093088E" w:rsidRDefault="0093088E" w:rsidP="0093088E">
      <w:pPr>
        <w:pStyle w:val="CMDOutput"/>
      </w:pPr>
    </w:p>
    <w:p w14:paraId="67BC7329" w14:textId="439ACFC6" w:rsidR="0086603E" w:rsidRDefault="0086603E" w:rsidP="0093088E">
      <w:pPr>
        <w:pStyle w:val="CMDOutput"/>
      </w:pPr>
    </w:p>
    <w:p w14:paraId="2521BDA4" w14:textId="1A7506D6" w:rsidR="0086603E" w:rsidRDefault="0086603E" w:rsidP="0093088E">
      <w:pPr>
        <w:pStyle w:val="CMDOutput"/>
      </w:pPr>
    </w:p>
    <w:p w14:paraId="1693F372" w14:textId="44EF1CA1" w:rsidR="0086603E" w:rsidRDefault="0086603E" w:rsidP="0093088E">
      <w:pPr>
        <w:pStyle w:val="CMDOutput"/>
      </w:pPr>
    </w:p>
    <w:p w14:paraId="242A1984" w14:textId="77777777" w:rsidR="0086603E" w:rsidRDefault="0086603E" w:rsidP="0093088E">
      <w:pPr>
        <w:pStyle w:val="CMDOutput"/>
      </w:pPr>
    </w:p>
    <w:p w14:paraId="7F150278" w14:textId="77777777" w:rsidR="00AC3DA9" w:rsidRDefault="00AC3DA9" w:rsidP="00AC3DA9">
      <w:pPr>
        <w:pStyle w:val="CMD"/>
      </w:pPr>
      <w:r>
        <w:lastRenderedPageBreak/>
        <w:t xml:space="preserve">R1# </w:t>
      </w:r>
      <w:r w:rsidRPr="009F09B8">
        <w:rPr>
          <w:b/>
          <w:bCs/>
        </w:rPr>
        <w:t>show ip route 10.1.2.0 255.255.255.0</w:t>
      </w:r>
    </w:p>
    <w:p w14:paraId="640CABD4" w14:textId="77777777" w:rsidR="00AC3DA9" w:rsidRDefault="00AC3DA9" w:rsidP="0093088E">
      <w:pPr>
        <w:pStyle w:val="CMDOutput"/>
      </w:pPr>
      <w:r>
        <w:t>Routing entry for 10.1.2.0/24</w:t>
      </w:r>
    </w:p>
    <w:p w14:paraId="5528D621" w14:textId="77777777" w:rsidR="00AC3DA9" w:rsidRDefault="00AC3DA9" w:rsidP="0093088E">
      <w:pPr>
        <w:pStyle w:val="CMDOutput"/>
      </w:pPr>
      <w:r>
        <w:t xml:space="preserve">  Known via "connected", </w:t>
      </w:r>
      <w:r w:rsidRPr="009F09B8">
        <w:rPr>
          <w:highlight w:val="yellow"/>
        </w:rPr>
        <w:t>distance 0</w:t>
      </w:r>
      <w:r>
        <w:t>, metric 0 (connected, via interface)</w:t>
      </w:r>
    </w:p>
    <w:p w14:paraId="1AABA255" w14:textId="77777777" w:rsidR="00AC3DA9" w:rsidRDefault="00AC3DA9" w:rsidP="0093088E">
      <w:pPr>
        <w:pStyle w:val="CMDOutput"/>
      </w:pPr>
      <w:r>
        <w:t xml:space="preserve">  Routing Descriptor Blocks:</w:t>
      </w:r>
    </w:p>
    <w:p w14:paraId="457F5166" w14:textId="77777777" w:rsidR="00AC3DA9" w:rsidRDefault="00AC3DA9" w:rsidP="0093088E">
      <w:pPr>
        <w:pStyle w:val="CMDOutput"/>
      </w:pPr>
      <w:r>
        <w:t xml:space="preserve">  * directly connected, via GigabitEthernet0/0/0</w:t>
      </w:r>
    </w:p>
    <w:p w14:paraId="40628A93" w14:textId="77777777" w:rsidR="00AC3DA9" w:rsidRDefault="00AC3DA9" w:rsidP="0093088E">
      <w:pPr>
        <w:pStyle w:val="CMDOutput"/>
      </w:pPr>
      <w:r>
        <w:t xml:space="preserve">      Route metric is 0, traffic share count is 1</w:t>
      </w:r>
    </w:p>
    <w:p w14:paraId="1F6AFF0C" w14:textId="77777777" w:rsidR="00AC3DA9" w:rsidRDefault="00AC3DA9" w:rsidP="00AC3DA9">
      <w:pPr>
        <w:pStyle w:val="BodyTextL25"/>
      </w:pPr>
      <w:r>
        <w:t>A floating static route is a static route that has been assigned a higher AD than the default. The classic use case for a floating static route is to provide a backup to a dynamic routing protocol. For example, the AD for OSPF is 110. As long as OSPF is working, destinations are reachable. But what if OSPF fails? Adding a floating static route with an AD of 112 would allow that route to be inserted into the routing table as soon as OSPF fails, and then be removed as soon as OSPF is restored. The key benefit to this is that traffic continues to flow.</w:t>
      </w:r>
    </w:p>
    <w:p w14:paraId="66C73A6F" w14:textId="77777777" w:rsidR="00AC3DA9" w:rsidRDefault="00AC3DA9" w:rsidP="00AC3DA9">
      <w:pPr>
        <w:pStyle w:val="BodyTextL25"/>
      </w:pPr>
      <w:r>
        <w:t>For this example, we will consider the connections between R1 and R3. Normally, when there are multiple direct connections between two routers and those connections are included in routing, we can expect equal cost load balancing to occur. In this case</w:t>
      </w:r>
      <w:r w:rsidR="00451A36">
        <w:t>,</w:t>
      </w:r>
      <w:r>
        <w:t xml:space="preserve"> we are going to manually control which connection is used so that we can demonstrate a floating static route.</w:t>
      </w:r>
    </w:p>
    <w:p w14:paraId="0419B4AE" w14:textId="7409B968" w:rsidR="00AC3DA9" w:rsidRDefault="00AC3DA9" w:rsidP="00AC3DA9">
      <w:pPr>
        <w:pStyle w:val="SubStepAlpha"/>
      </w:pPr>
      <w:r w:rsidRPr="0086603E">
        <w:rPr>
          <w:b/>
          <w:bCs/>
          <w:i/>
          <w:iCs/>
        </w:rPr>
        <w:t>Configure</w:t>
      </w:r>
      <w:r>
        <w:t xml:space="preserve"> a static route to the 192.168.3.0/27 network using the exit interface s0/1/0 </w:t>
      </w:r>
    </w:p>
    <w:p w14:paraId="1549BFCD" w14:textId="037DFD6A" w:rsidR="00AC3DA9" w:rsidRDefault="00AC3DA9" w:rsidP="00AC3DA9">
      <w:pPr>
        <w:pStyle w:val="SubStepAlpha"/>
      </w:pPr>
      <w:r>
        <w:t xml:space="preserve">Examine the routing table with the </w:t>
      </w:r>
      <w:r w:rsidRPr="006C16CB">
        <w:rPr>
          <w:b/>
          <w:bCs/>
        </w:rPr>
        <w:t xml:space="preserve">show ip route static </w:t>
      </w:r>
      <w:r>
        <w:t>command to ensure the route is in place.</w:t>
      </w:r>
    </w:p>
    <w:p w14:paraId="494FD9BD" w14:textId="2F7F403B" w:rsidR="00AC3DA9" w:rsidRDefault="00AC3DA9" w:rsidP="00AC3DA9">
      <w:pPr>
        <w:pStyle w:val="CMD"/>
      </w:pPr>
      <w:r>
        <w:t xml:space="preserve">R1# </w:t>
      </w:r>
      <w:r w:rsidRPr="00F07217">
        <w:rPr>
          <w:b/>
          <w:bCs/>
        </w:rPr>
        <w:t xml:space="preserve">show ip route static </w:t>
      </w:r>
    </w:p>
    <w:p w14:paraId="1760FF54" w14:textId="77777777" w:rsidR="00AC3DA9" w:rsidRDefault="00AC3DA9" w:rsidP="0093088E">
      <w:pPr>
        <w:pStyle w:val="CMDOutput"/>
      </w:pPr>
      <w:r>
        <w:t>Gateway of last resort is not set</w:t>
      </w:r>
    </w:p>
    <w:p w14:paraId="7F3000EB" w14:textId="77777777" w:rsidR="00AC3DA9" w:rsidRDefault="00AC3DA9" w:rsidP="0093088E">
      <w:pPr>
        <w:pStyle w:val="CMDOutput"/>
      </w:pPr>
    </w:p>
    <w:p w14:paraId="6FA03B8B" w14:textId="77777777" w:rsidR="00AC3DA9" w:rsidRDefault="00AC3DA9" w:rsidP="0093088E">
      <w:pPr>
        <w:pStyle w:val="CMDOutput"/>
      </w:pPr>
      <w:r>
        <w:t xml:space="preserve">      10.0.0.0/8 is variably subnetted, 7 subnets, 3 masks</w:t>
      </w:r>
    </w:p>
    <w:p w14:paraId="71192D38" w14:textId="77777777" w:rsidR="00AC3DA9" w:rsidRDefault="00AC3DA9" w:rsidP="0093088E">
      <w:pPr>
        <w:pStyle w:val="CMDOutput"/>
      </w:pPr>
      <w:r>
        <w:t>S        10.2.3.0/24 [1/0] via 10.1.2.2, GigabitEthernet0/0/0</w:t>
      </w:r>
    </w:p>
    <w:p w14:paraId="6DE8A292" w14:textId="77777777" w:rsidR="00AC3DA9" w:rsidRDefault="00AC3DA9" w:rsidP="0093088E">
      <w:pPr>
        <w:pStyle w:val="CMDOutput"/>
      </w:pPr>
      <w:r>
        <w:t xml:space="preserve">      192.168.2.0/27 is subnetted, 1 subnets</w:t>
      </w:r>
    </w:p>
    <w:p w14:paraId="10B1A42B" w14:textId="77777777" w:rsidR="00AC3DA9" w:rsidRDefault="00AC3DA9" w:rsidP="0093088E">
      <w:pPr>
        <w:pStyle w:val="CMDOutput"/>
      </w:pPr>
      <w:r>
        <w:t>S        192.168.2.0 is directly connected, GigabitEthernet0/0/0</w:t>
      </w:r>
    </w:p>
    <w:p w14:paraId="09F3B31B" w14:textId="77777777" w:rsidR="00AC3DA9" w:rsidRDefault="00AC3DA9" w:rsidP="0093088E">
      <w:pPr>
        <w:pStyle w:val="CMDOutput"/>
      </w:pPr>
      <w:r>
        <w:t xml:space="preserve">      192.168.3.0/27 is subnetted, 1 subnets</w:t>
      </w:r>
    </w:p>
    <w:p w14:paraId="652AD019" w14:textId="77777777" w:rsidR="00AC3DA9" w:rsidRDefault="00AC3DA9" w:rsidP="0093088E">
      <w:pPr>
        <w:pStyle w:val="CMDOutput"/>
      </w:pPr>
      <w:r w:rsidRPr="00F07217">
        <w:rPr>
          <w:highlight w:val="yellow"/>
        </w:rPr>
        <w:t>S        192.168.3.0 [1/0] via 10.1.3.3, Serial0/1/0</w:t>
      </w:r>
    </w:p>
    <w:p w14:paraId="367E3F40" w14:textId="31646880" w:rsidR="00AC3DA9" w:rsidRDefault="00AC3DA9" w:rsidP="00AC3DA9">
      <w:pPr>
        <w:pStyle w:val="SubStepAlpha"/>
      </w:pPr>
      <w:r w:rsidRPr="0086603E">
        <w:rPr>
          <w:b/>
          <w:bCs/>
          <w:i/>
          <w:iCs/>
        </w:rPr>
        <w:t>Configure</w:t>
      </w:r>
      <w:r>
        <w:t xml:space="preserve"> another static route to the 192.168.3.0/27 network, but this time use the exit interface s0/1/1</w:t>
      </w:r>
      <w:r w:rsidR="0086603E">
        <w:t>.</w:t>
      </w:r>
    </w:p>
    <w:p w14:paraId="79A7099B" w14:textId="7CE4A38D" w:rsidR="00AC3DA9" w:rsidRDefault="00AC3DA9" w:rsidP="00AC3DA9">
      <w:pPr>
        <w:pStyle w:val="SubStepAlpha"/>
      </w:pPr>
      <w:r>
        <w:t xml:space="preserve">Examine the routing table with the </w:t>
      </w:r>
      <w:r w:rsidRPr="006C16CB">
        <w:rPr>
          <w:b/>
          <w:bCs/>
        </w:rPr>
        <w:t xml:space="preserve">show ip route static </w:t>
      </w:r>
      <w:r>
        <w:t>command and you will see that the router has adopted both routes as valid paths to the 192.168.3.0/27 network.</w:t>
      </w:r>
    </w:p>
    <w:p w14:paraId="18287553" w14:textId="1FC974DB" w:rsidR="00AC3DA9" w:rsidRDefault="00AC3DA9" w:rsidP="00AC3DA9">
      <w:pPr>
        <w:pStyle w:val="CMD"/>
      </w:pPr>
      <w:r>
        <w:t xml:space="preserve">R1# </w:t>
      </w:r>
      <w:r w:rsidRPr="00F07217">
        <w:rPr>
          <w:b/>
          <w:bCs/>
        </w:rPr>
        <w:t xml:space="preserve">show ip route static </w:t>
      </w:r>
    </w:p>
    <w:p w14:paraId="6329A7EC" w14:textId="77777777" w:rsidR="00AC3DA9" w:rsidRDefault="00AC3DA9" w:rsidP="0093088E">
      <w:pPr>
        <w:pStyle w:val="CMDOutput"/>
      </w:pPr>
      <w:r>
        <w:t>Gateway of last resort is not set</w:t>
      </w:r>
    </w:p>
    <w:p w14:paraId="501C0078" w14:textId="77777777" w:rsidR="00AC3DA9" w:rsidRDefault="00AC3DA9" w:rsidP="0093088E">
      <w:pPr>
        <w:pStyle w:val="CMDOutput"/>
      </w:pPr>
    </w:p>
    <w:p w14:paraId="5D4ADF79" w14:textId="77777777" w:rsidR="00AC3DA9" w:rsidRDefault="00AC3DA9" w:rsidP="0093088E">
      <w:pPr>
        <w:pStyle w:val="CMDOutput"/>
      </w:pPr>
      <w:r>
        <w:t xml:space="preserve">      10.0.0.0/8 is variably subnetted, 7 subnets, 3 masks</w:t>
      </w:r>
    </w:p>
    <w:p w14:paraId="1C6C03AB" w14:textId="77777777" w:rsidR="00AC3DA9" w:rsidRDefault="00AC3DA9" w:rsidP="0093088E">
      <w:pPr>
        <w:pStyle w:val="CMDOutput"/>
      </w:pPr>
      <w:r>
        <w:t>S        10.2.3.0/24 [1/0] via 10.1.2.2, GigabitEthernet0/0/0</w:t>
      </w:r>
    </w:p>
    <w:p w14:paraId="76D5815F" w14:textId="77777777" w:rsidR="00AC3DA9" w:rsidRDefault="00AC3DA9" w:rsidP="0093088E">
      <w:pPr>
        <w:pStyle w:val="CMDOutput"/>
      </w:pPr>
      <w:r>
        <w:t xml:space="preserve">      192.168.2.0/27 is subnetted, 1 subnets</w:t>
      </w:r>
    </w:p>
    <w:p w14:paraId="77D119F0" w14:textId="77777777" w:rsidR="00AC3DA9" w:rsidRDefault="00AC3DA9" w:rsidP="0093088E">
      <w:pPr>
        <w:pStyle w:val="CMDOutput"/>
      </w:pPr>
      <w:r>
        <w:t>S        192.168.2.0 is directly connected, GigabitEthernet0/0/0</w:t>
      </w:r>
    </w:p>
    <w:p w14:paraId="2BDCF2EA" w14:textId="77777777" w:rsidR="00AC3DA9" w:rsidRDefault="00AC3DA9" w:rsidP="0093088E">
      <w:pPr>
        <w:pStyle w:val="CMDOutput"/>
      </w:pPr>
      <w:r>
        <w:t xml:space="preserve">      192.168.3.0/27 is subnetted, 1 subnets</w:t>
      </w:r>
    </w:p>
    <w:p w14:paraId="565FD60B" w14:textId="2592D910" w:rsidR="00AC3DA9" w:rsidRPr="00F07217" w:rsidRDefault="00AC3DA9" w:rsidP="0093088E">
      <w:pPr>
        <w:pStyle w:val="CMDOutput"/>
        <w:rPr>
          <w:highlight w:val="yellow"/>
        </w:rPr>
      </w:pPr>
      <w:r w:rsidRPr="00F07217">
        <w:rPr>
          <w:highlight w:val="yellow"/>
        </w:rPr>
        <w:t xml:space="preserve">S        192.168.3.0 </w:t>
      </w:r>
      <w:r w:rsidR="0086603E">
        <w:rPr>
          <w:highlight w:val="yellow"/>
        </w:rPr>
        <w:t>is directly connected</w:t>
      </w:r>
      <w:r w:rsidRPr="00F07217">
        <w:rPr>
          <w:highlight w:val="yellow"/>
        </w:rPr>
        <w:t xml:space="preserve"> </w:t>
      </w:r>
      <w:r w:rsidR="0086603E">
        <w:rPr>
          <w:highlight w:val="yellow"/>
        </w:rPr>
        <w:t>via</w:t>
      </w:r>
      <w:r w:rsidRPr="00F07217">
        <w:rPr>
          <w:highlight w:val="yellow"/>
        </w:rPr>
        <w:t xml:space="preserve"> Serial0/1/1</w:t>
      </w:r>
    </w:p>
    <w:p w14:paraId="35A35870" w14:textId="5894FD4F" w:rsidR="00AC3DA9" w:rsidRDefault="00AC3DA9" w:rsidP="0093088E">
      <w:pPr>
        <w:pStyle w:val="CMDOutput"/>
      </w:pPr>
      <w:r w:rsidRPr="00F07217">
        <w:rPr>
          <w:highlight w:val="yellow"/>
        </w:rPr>
        <w:t xml:space="preserve">                     </w:t>
      </w:r>
      <w:r w:rsidR="0086603E">
        <w:rPr>
          <w:highlight w:val="yellow"/>
        </w:rPr>
        <w:t xml:space="preserve">                      </w:t>
      </w:r>
      <w:r w:rsidRPr="00F07217">
        <w:rPr>
          <w:highlight w:val="yellow"/>
        </w:rPr>
        <w:t>via Serial0/1/0</w:t>
      </w:r>
    </w:p>
    <w:p w14:paraId="56847E81" w14:textId="66C6A5D3" w:rsidR="00AC3DA9" w:rsidRDefault="00AC3DA9" w:rsidP="00AC3DA9">
      <w:pPr>
        <w:pStyle w:val="SubStepAlpha"/>
      </w:pPr>
      <w:r>
        <w:t xml:space="preserve">Look more closely at the route to the 192.168.3.0/27 network and you can verify how the router is going to load balance between the two paths. The </w:t>
      </w:r>
      <w:r w:rsidRPr="003B1127">
        <w:rPr>
          <w:i/>
          <w:iCs/>
        </w:rPr>
        <w:t>traffic share count</w:t>
      </w:r>
      <w:r>
        <w:t xml:space="preserve"> for each of the routes tells you the number of packets that will be sent using the referenced route. In this case, the s0/1/0 path will get one packet and then the s0/1/1 path will get one packet.</w:t>
      </w:r>
    </w:p>
    <w:p w14:paraId="6DD47F98" w14:textId="023DA021" w:rsidR="0086603E" w:rsidRDefault="0086603E" w:rsidP="0086603E">
      <w:pPr>
        <w:pStyle w:val="Heading3"/>
        <w:numPr>
          <w:ilvl w:val="0"/>
          <w:numId w:val="0"/>
        </w:numPr>
      </w:pPr>
    </w:p>
    <w:p w14:paraId="54AD6EB2" w14:textId="77777777" w:rsidR="0086603E" w:rsidRDefault="0086603E" w:rsidP="0086603E">
      <w:pPr>
        <w:pStyle w:val="CMD"/>
        <w:ind w:left="0"/>
      </w:pPr>
    </w:p>
    <w:p w14:paraId="33F5EF15" w14:textId="456F2A10" w:rsidR="00AC3DA9" w:rsidRDefault="00AC3DA9" w:rsidP="0086603E">
      <w:pPr>
        <w:pStyle w:val="CMD"/>
        <w:ind w:left="0"/>
      </w:pPr>
      <w:r>
        <w:lastRenderedPageBreak/>
        <w:t xml:space="preserve">R1# </w:t>
      </w:r>
      <w:r w:rsidRPr="00F07217">
        <w:rPr>
          <w:b/>
          <w:bCs/>
        </w:rPr>
        <w:t>show ip route 192.168.3.0 255.255.255.224</w:t>
      </w:r>
    </w:p>
    <w:p w14:paraId="7CE1D8C2" w14:textId="77777777" w:rsidR="00AC3DA9" w:rsidRDefault="00AC3DA9" w:rsidP="0093088E">
      <w:pPr>
        <w:pStyle w:val="CMDOutput"/>
      </w:pPr>
      <w:r>
        <w:t>Routing entry for 192.168.3.0/27</w:t>
      </w:r>
    </w:p>
    <w:p w14:paraId="7F458C66" w14:textId="77777777" w:rsidR="00AC3DA9" w:rsidRDefault="00AC3DA9" w:rsidP="0093088E">
      <w:pPr>
        <w:pStyle w:val="CMDOutput"/>
      </w:pPr>
      <w:r>
        <w:t xml:space="preserve">  Known via "static", distance 1, metric 0</w:t>
      </w:r>
    </w:p>
    <w:p w14:paraId="2A28240F" w14:textId="77777777" w:rsidR="00AC3DA9" w:rsidRDefault="00AC3DA9" w:rsidP="0093088E">
      <w:pPr>
        <w:pStyle w:val="CMDOutput"/>
      </w:pPr>
      <w:r>
        <w:t xml:space="preserve">  Routing Descriptor Blocks:</w:t>
      </w:r>
    </w:p>
    <w:p w14:paraId="60FC28CA" w14:textId="77777777" w:rsidR="00AC3DA9" w:rsidRDefault="00AC3DA9" w:rsidP="0093088E">
      <w:pPr>
        <w:pStyle w:val="CMDOutput"/>
      </w:pPr>
      <w:r>
        <w:t xml:space="preserve">    10.1.3.130, via Serial0/1/1</w:t>
      </w:r>
    </w:p>
    <w:p w14:paraId="44B5C950" w14:textId="77777777" w:rsidR="00AC3DA9" w:rsidRDefault="00AC3DA9" w:rsidP="0093088E">
      <w:pPr>
        <w:pStyle w:val="CMDOutput"/>
      </w:pPr>
      <w:r>
        <w:t xml:space="preserve">      Route metric is 0, </w:t>
      </w:r>
      <w:r w:rsidRPr="003B1127">
        <w:rPr>
          <w:highlight w:val="yellow"/>
        </w:rPr>
        <w:t>traffic share count is 1</w:t>
      </w:r>
    </w:p>
    <w:p w14:paraId="0CF8EC8A" w14:textId="77777777" w:rsidR="00AC3DA9" w:rsidRDefault="00AC3DA9" w:rsidP="0093088E">
      <w:pPr>
        <w:pStyle w:val="CMDOutput"/>
      </w:pPr>
      <w:r>
        <w:t xml:space="preserve">  * 10.1.3.3, via Serial0/1/0</w:t>
      </w:r>
    </w:p>
    <w:p w14:paraId="449721E1" w14:textId="77777777" w:rsidR="00AC3DA9" w:rsidRDefault="00AC3DA9" w:rsidP="0093088E">
      <w:pPr>
        <w:pStyle w:val="CMDOutput"/>
      </w:pPr>
      <w:r>
        <w:t xml:space="preserve">      Route metric is 0, </w:t>
      </w:r>
      <w:r w:rsidRPr="003B1127">
        <w:rPr>
          <w:highlight w:val="yellow"/>
        </w:rPr>
        <w:t>traffic share count is 1</w:t>
      </w:r>
    </w:p>
    <w:p w14:paraId="74FB93F8" w14:textId="77777777" w:rsidR="00AC3DA9" w:rsidRDefault="00AC3DA9" w:rsidP="00AC3DA9">
      <w:pPr>
        <w:pStyle w:val="SubStepAlpha"/>
      </w:pPr>
      <w:r w:rsidRPr="009A730B">
        <w:rPr>
          <w:b/>
          <w:bCs/>
        </w:rPr>
        <w:t>Now</w:t>
      </w:r>
      <w:r>
        <w:t xml:space="preserve"> you will adjust this so that the s0/1/1 path is a standby. You will do this by </w:t>
      </w:r>
      <w:r w:rsidRPr="00693D33">
        <w:rPr>
          <w:b/>
          <w:bCs/>
          <w:i/>
          <w:iCs/>
        </w:rPr>
        <w:t>deleting</w:t>
      </w:r>
      <w:r>
        <w:t xml:space="preserve"> the current route that uses s0/1/1 as an exit interface and adding in another static route via s0/1/1, this time adding an </w:t>
      </w:r>
      <w:r w:rsidRPr="009A730B">
        <w:rPr>
          <w:b/>
          <w:bCs/>
          <w:i/>
          <w:iCs/>
        </w:rPr>
        <w:t>AD of 7</w:t>
      </w:r>
      <w:r>
        <w:t>.</w:t>
      </w:r>
    </w:p>
    <w:p w14:paraId="2D843EC3" w14:textId="64410656" w:rsidR="00AC3DA9" w:rsidRDefault="00AC3DA9" w:rsidP="00AC3DA9">
      <w:pPr>
        <w:pStyle w:val="SubStepAlpha"/>
      </w:pPr>
      <w:r>
        <w:t xml:space="preserve">Now examine the routing table with the </w:t>
      </w:r>
      <w:r w:rsidRPr="006C16CB">
        <w:rPr>
          <w:b/>
          <w:bCs/>
        </w:rPr>
        <w:t xml:space="preserve">show </w:t>
      </w:r>
      <w:proofErr w:type="spellStart"/>
      <w:r w:rsidRPr="006C16CB">
        <w:rPr>
          <w:b/>
          <w:bCs/>
        </w:rPr>
        <w:t>ip</w:t>
      </w:r>
      <w:proofErr w:type="spellEnd"/>
      <w:r w:rsidRPr="006C16CB">
        <w:rPr>
          <w:b/>
          <w:bCs/>
        </w:rPr>
        <w:t xml:space="preserve"> route static</w:t>
      </w:r>
      <w:r>
        <w:t xml:space="preserve"> command, and you will see there is only one route to the 192.168.3.0/27 network in the routing table.</w:t>
      </w:r>
    </w:p>
    <w:p w14:paraId="45688B31" w14:textId="3836B2CD" w:rsidR="00AC3DA9" w:rsidRPr="003B1127" w:rsidRDefault="00AC3DA9" w:rsidP="00AC3DA9">
      <w:pPr>
        <w:pStyle w:val="CMD"/>
        <w:rPr>
          <w:b/>
          <w:bCs/>
        </w:rPr>
      </w:pPr>
      <w:r>
        <w:t xml:space="preserve">R1# </w:t>
      </w:r>
      <w:r w:rsidRPr="003B1127">
        <w:rPr>
          <w:b/>
          <w:bCs/>
        </w:rPr>
        <w:t xml:space="preserve">show ip route static </w:t>
      </w:r>
    </w:p>
    <w:p w14:paraId="56B0B429" w14:textId="77777777" w:rsidR="00AC3DA9" w:rsidRDefault="00AC3DA9" w:rsidP="0093088E">
      <w:pPr>
        <w:pStyle w:val="CMDOutput"/>
      </w:pPr>
      <w:r>
        <w:t>Gateway of last resort is not set</w:t>
      </w:r>
    </w:p>
    <w:p w14:paraId="53FC6F2C" w14:textId="77777777" w:rsidR="00AC3DA9" w:rsidRDefault="00AC3DA9" w:rsidP="0093088E">
      <w:pPr>
        <w:pStyle w:val="CMDOutput"/>
      </w:pPr>
    </w:p>
    <w:p w14:paraId="1641C281" w14:textId="77777777" w:rsidR="00AC3DA9" w:rsidRDefault="00AC3DA9" w:rsidP="0093088E">
      <w:pPr>
        <w:pStyle w:val="CMDOutput"/>
      </w:pPr>
      <w:r>
        <w:t xml:space="preserve">      10.0.0.0/8 is variably subnetted, 7 subnets, 3 masks</w:t>
      </w:r>
    </w:p>
    <w:p w14:paraId="73CF8855" w14:textId="77777777" w:rsidR="00AC3DA9" w:rsidRDefault="00AC3DA9" w:rsidP="0093088E">
      <w:pPr>
        <w:pStyle w:val="CMDOutput"/>
      </w:pPr>
      <w:r>
        <w:t>S        10.2.3.0/24 [1/0] via 10.1.2.2, GigabitEthernet0/0/0</w:t>
      </w:r>
    </w:p>
    <w:p w14:paraId="7BAE0AEE" w14:textId="77777777" w:rsidR="00AC3DA9" w:rsidRDefault="00AC3DA9" w:rsidP="0093088E">
      <w:pPr>
        <w:pStyle w:val="CMDOutput"/>
      </w:pPr>
      <w:r>
        <w:t xml:space="preserve">      192.168.2.0/27 is subnetted, 1 subnets</w:t>
      </w:r>
    </w:p>
    <w:p w14:paraId="5EE63595" w14:textId="77777777" w:rsidR="00AC3DA9" w:rsidRDefault="00AC3DA9" w:rsidP="0093088E">
      <w:pPr>
        <w:pStyle w:val="CMDOutput"/>
      </w:pPr>
      <w:r>
        <w:t>S        192.168.2.0 is directly connected, GigabitEthernet0/0/0</w:t>
      </w:r>
    </w:p>
    <w:p w14:paraId="40A28F56" w14:textId="77777777" w:rsidR="00AC3DA9" w:rsidRDefault="00AC3DA9" w:rsidP="0093088E">
      <w:pPr>
        <w:pStyle w:val="CMDOutput"/>
      </w:pPr>
      <w:r>
        <w:t xml:space="preserve">      192.168.3.0/27 is subnetted, 1 subnets</w:t>
      </w:r>
    </w:p>
    <w:p w14:paraId="3761B9E6" w14:textId="77777777" w:rsidR="00AC3DA9" w:rsidRDefault="00AC3DA9" w:rsidP="0093088E">
      <w:pPr>
        <w:pStyle w:val="CMDOutput"/>
      </w:pPr>
      <w:r w:rsidRPr="003B1127">
        <w:rPr>
          <w:highlight w:val="yellow"/>
        </w:rPr>
        <w:t>S        192.168.3.0 [1/0] via 10.1.3.3, Serial0/1/0</w:t>
      </w:r>
    </w:p>
    <w:p w14:paraId="3B25765C" w14:textId="77777777" w:rsidR="00AC3DA9" w:rsidRDefault="00AC3DA9" w:rsidP="00AC3DA9">
      <w:pPr>
        <w:pStyle w:val="SubStepAlpha"/>
      </w:pPr>
      <w:r>
        <w:t xml:space="preserve">The output of </w:t>
      </w:r>
      <w:r w:rsidRPr="009461DA">
        <w:rPr>
          <w:b/>
          <w:bCs/>
        </w:rPr>
        <w:t>show ip route 192.168.3.0 255.255.255.224</w:t>
      </w:r>
      <w:r>
        <w:t xml:space="preserve"> only shows the s0/1/0 path as well.</w:t>
      </w:r>
    </w:p>
    <w:p w14:paraId="273A7E0A" w14:textId="77777777" w:rsidR="00AC3DA9" w:rsidRDefault="00AC3DA9" w:rsidP="00AC3DA9">
      <w:pPr>
        <w:pStyle w:val="CMD"/>
      </w:pPr>
      <w:r>
        <w:t xml:space="preserve">R1# </w:t>
      </w:r>
      <w:r w:rsidRPr="003B1127">
        <w:rPr>
          <w:b/>
          <w:bCs/>
        </w:rPr>
        <w:t>show ip route 192.168.3.0 255.255.255.224</w:t>
      </w:r>
    </w:p>
    <w:p w14:paraId="0A021E94" w14:textId="77777777" w:rsidR="00AC3DA9" w:rsidRDefault="00AC3DA9" w:rsidP="0093088E">
      <w:pPr>
        <w:pStyle w:val="CMDOutput"/>
      </w:pPr>
      <w:r>
        <w:t>Routing entry for 192.168.3.0/27</w:t>
      </w:r>
    </w:p>
    <w:p w14:paraId="0E5BB82F" w14:textId="77777777" w:rsidR="00AC3DA9" w:rsidRDefault="00AC3DA9" w:rsidP="0093088E">
      <w:pPr>
        <w:pStyle w:val="CMDOutput"/>
      </w:pPr>
      <w:r>
        <w:t xml:space="preserve">  Known via "static", distance 1, metric 0</w:t>
      </w:r>
    </w:p>
    <w:p w14:paraId="6FB5A130" w14:textId="77777777" w:rsidR="00AC3DA9" w:rsidRDefault="00AC3DA9" w:rsidP="0093088E">
      <w:pPr>
        <w:pStyle w:val="CMDOutput"/>
      </w:pPr>
      <w:r>
        <w:t xml:space="preserve">  Routing Descriptor Blocks:</w:t>
      </w:r>
    </w:p>
    <w:p w14:paraId="25F59E88" w14:textId="77777777" w:rsidR="00AC3DA9" w:rsidRDefault="00AC3DA9" w:rsidP="0093088E">
      <w:pPr>
        <w:pStyle w:val="CMDOutput"/>
      </w:pPr>
      <w:r>
        <w:t xml:space="preserve">  * 10.1.3.3, via Serial0/1/0</w:t>
      </w:r>
    </w:p>
    <w:p w14:paraId="5ACF970E" w14:textId="77777777" w:rsidR="00AC3DA9" w:rsidRDefault="00AC3DA9" w:rsidP="0093088E">
      <w:pPr>
        <w:pStyle w:val="CMDOutput"/>
      </w:pPr>
      <w:r>
        <w:t xml:space="preserve">      Route metric is 0, traffic share count is 1</w:t>
      </w:r>
    </w:p>
    <w:p w14:paraId="68E2D125" w14:textId="77777777" w:rsidR="00AC3DA9" w:rsidRDefault="00AC3DA9" w:rsidP="00AC3DA9">
      <w:pPr>
        <w:pStyle w:val="SubStepAlpha"/>
      </w:pPr>
      <w:r>
        <w:t xml:space="preserve">Now issue the </w:t>
      </w:r>
      <w:r w:rsidRPr="00B51D13">
        <w:rPr>
          <w:b/>
        </w:rPr>
        <w:t>shutdown</w:t>
      </w:r>
      <w:r>
        <w:t xml:space="preserve"> command on interface s0/1/0, then examine the routing table again. You will see that the route using s0/1/1 is in the routing table and operational, with the AD specified as 7.</w:t>
      </w:r>
    </w:p>
    <w:p w14:paraId="607E6935" w14:textId="77777777" w:rsidR="00AC3DA9" w:rsidRDefault="00AC3DA9" w:rsidP="00AC3DA9">
      <w:pPr>
        <w:pStyle w:val="CMD"/>
      </w:pPr>
      <w:r>
        <w:t xml:space="preserve">R1# </w:t>
      </w:r>
      <w:r w:rsidRPr="003B1127">
        <w:rPr>
          <w:b/>
          <w:bCs/>
        </w:rPr>
        <w:t>config t</w:t>
      </w:r>
    </w:p>
    <w:p w14:paraId="6C96FE41" w14:textId="77777777" w:rsidR="00AC3DA9" w:rsidRDefault="00AC3DA9" w:rsidP="00AC3DA9">
      <w:pPr>
        <w:pStyle w:val="CMD"/>
      </w:pPr>
      <w:r>
        <w:t>Enter configuration commands, one per line.  End with CNTL/Z.</w:t>
      </w:r>
    </w:p>
    <w:p w14:paraId="77A4E1F2" w14:textId="77777777" w:rsidR="00AC3DA9" w:rsidRPr="003B1127" w:rsidRDefault="00AC3DA9" w:rsidP="00AC3DA9">
      <w:pPr>
        <w:pStyle w:val="CMD"/>
        <w:rPr>
          <w:b/>
          <w:bCs/>
        </w:rPr>
      </w:pPr>
      <w:r>
        <w:t xml:space="preserve">R1(config)# </w:t>
      </w:r>
      <w:r w:rsidRPr="003B1127">
        <w:rPr>
          <w:b/>
          <w:bCs/>
        </w:rPr>
        <w:t>interface s0/1/0</w:t>
      </w:r>
    </w:p>
    <w:p w14:paraId="0B7CF522" w14:textId="77777777" w:rsidR="00AC3DA9" w:rsidRPr="003B1127" w:rsidRDefault="00AC3DA9" w:rsidP="00AC3DA9">
      <w:pPr>
        <w:pStyle w:val="CMD"/>
        <w:rPr>
          <w:b/>
          <w:bCs/>
        </w:rPr>
      </w:pPr>
      <w:r>
        <w:t xml:space="preserve">R1(config-if)# </w:t>
      </w:r>
      <w:r w:rsidRPr="003B1127">
        <w:rPr>
          <w:b/>
          <w:bCs/>
        </w:rPr>
        <w:t>shutdown</w:t>
      </w:r>
    </w:p>
    <w:p w14:paraId="53D4C256" w14:textId="77777777" w:rsidR="00AC3DA9" w:rsidRDefault="00AC3DA9" w:rsidP="00AC3DA9">
      <w:pPr>
        <w:pStyle w:val="CMD"/>
      </w:pPr>
      <w:r>
        <w:t xml:space="preserve">R1(config-if)# </w:t>
      </w:r>
      <w:r>
        <w:rPr>
          <w:b/>
          <w:bCs/>
        </w:rPr>
        <w:t>end</w:t>
      </w:r>
    </w:p>
    <w:p w14:paraId="243044CC" w14:textId="77777777" w:rsidR="00AC3DA9" w:rsidRDefault="00AC3DA9" w:rsidP="00AC3DA9">
      <w:pPr>
        <w:pStyle w:val="CMD"/>
      </w:pPr>
    </w:p>
    <w:p w14:paraId="6ACBFAA2" w14:textId="77777777" w:rsidR="00AC3DA9" w:rsidRDefault="00AC3DA9" w:rsidP="00AC3DA9">
      <w:pPr>
        <w:pStyle w:val="CMD"/>
      </w:pPr>
      <w:r>
        <w:t xml:space="preserve">R1# </w:t>
      </w:r>
      <w:r w:rsidRPr="003B1127">
        <w:rPr>
          <w:b/>
          <w:bCs/>
        </w:rPr>
        <w:t>show ip route static | begin Gateway</w:t>
      </w:r>
    </w:p>
    <w:p w14:paraId="2E5AFF5B" w14:textId="77777777" w:rsidR="00AC3DA9" w:rsidRDefault="00AC3DA9" w:rsidP="0093088E">
      <w:pPr>
        <w:pStyle w:val="CMDOutput"/>
      </w:pPr>
      <w:r>
        <w:t>Gateway of last resort is not set</w:t>
      </w:r>
    </w:p>
    <w:p w14:paraId="74030C1D" w14:textId="77777777" w:rsidR="00AC3DA9" w:rsidRDefault="00AC3DA9" w:rsidP="0093088E">
      <w:pPr>
        <w:pStyle w:val="CMDOutput"/>
      </w:pPr>
    </w:p>
    <w:p w14:paraId="33F4AE5F" w14:textId="77777777" w:rsidR="00AC3DA9" w:rsidRDefault="00AC3DA9" w:rsidP="0093088E">
      <w:pPr>
        <w:pStyle w:val="CMDOutput"/>
      </w:pPr>
      <w:r>
        <w:t xml:space="preserve">      10.0.0.0/8 is variably subnetted, 5 subnets, 3 masks</w:t>
      </w:r>
    </w:p>
    <w:p w14:paraId="4CD23379" w14:textId="77777777" w:rsidR="00AC3DA9" w:rsidRDefault="00AC3DA9" w:rsidP="0093088E">
      <w:pPr>
        <w:pStyle w:val="CMDOutput"/>
      </w:pPr>
      <w:r>
        <w:t>S        10.2.3.0/24 [1/0] via 10.1.2.2, GigabitEthernet0/0/0</w:t>
      </w:r>
    </w:p>
    <w:p w14:paraId="370D954E" w14:textId="77777777" w:rsidR="00AC3DA9" w:rsidRDefault="00AC3DA9" w:rsidP="0093088E">
      <w:pPr>
        <w:pStyle w:val="CMDOutput"/>
      </w:pPr>
      <w:r>
        <w:t xml:space="preserve">      192.168.2.0/27 is subnetted, 1 subnets</w:t>
      </w:r>
    </w:p>
    <w:p w14:paraId="1F259DD7" w14:textId="77777777" w:rsidR="00AC3DA9" w:rsidRDefault="00AC3DA9" w:rsidP="0093088E">
      <w:pPr>
        <w:pStyle w:val="CMDOutput"/>
      </w:pPr>
      <w:r>
        <w:t>S        192.168.2.0 is directly connected, GigabitEthernet0/0/0</w:t>
      </w:r>
    </w:p>
    <w:p w14:paraId="0125060B" w14:textId="77777777" w:rsidR="00AC3DA9" w:rsidRDefault="00AC3DA9" w:rsidP="0093088E">
      <w:pPr>
        <w:pStyle w:val="CMDOutput"/>
      </w:pPr>
      <w:r>
        <w:t xml:space="preserve">      192.168.3.0/27 is subnetted, 1 subnets</w:t>
      </w:r>
    </w:p>
    <w:p w14:paraId="04658BAC" w14:textId="77777777" w:rsidR="00AC3DA9" w:rsidRDefault="00AC3DA9" w:rsidP="0093088E">
      <w:pPr>
        <w:pStyle w:val="CMDOutput"/>
      </w:pPr>
      <w:r w:rsidRPr="003B1127">
        <w:rPr>
          <w:highlight w:val="yellow"/>
        </w:rPr>
        <w:t>S        192.168.3.0 [7/0] via 10.1.3.130, Serial0/1/1</w:t>
      </w:r>
    </w:p>
    <w:p w14:paraId="46ABF763" w14:textId="77777777" w:rsidR="00AC3DA9" w:rsidRDefault="00AC3DA9" w:rsidP="00AC3DA9">
      <w:pPr>
        <w:pStyle w:val="SubStepAlpha"/>
      </w:pPr>
      <w:r>
        <w:lastRenderedPageBreak/>
        <w:t xml:space="preserve">Issue the command </w:t>
      </w:r>
      <w:r w:rsidRPr="00E44338">
        <w:rPr>
          <w:b/>
          <w:bCs/>
        </w:rPr>
        <w:t>show ip route 192.168.3.0 255.255.255.0</w:t>
      </w:r>
      <w:r>
        <w:t xml:space="preserve"> and you will see the AD confirmed.</w:t>
      </w:r>
    </w:p>
    <w:p w14:paraId="4E3E7540" w14:textId="77777777" w:rsidR="00AC3DA9" w:rsidRPr="003B1127" w:rsidRDefault="00AC3DA9" w:rsidP="00AC3DA9">
      <w:pPr>
        <w:pStyle w:val="CMD"/>
        <w:rPr>
          <w:b/>
          <w:bCs/>
        </w:rPr>
      </w:pPr>
      <w:r>
        <w:t xml:space="preserve">R1# </w:t>
      </w:r>
      <w:r w:rsidRPr="003B1127">
        <w:rPr>
          <w:b/>
          <w:bCs/>
        </w:rPr>
        <w:t>show ip route 192.168.3.0 255.255.255.224</w:t>
      </w:r>
    </w:p>
    <w:p w14:paraId="4D25027F" w14:textId="77777777" w:rsidR="00AC3DA9" w:rsidRDefault="00AC3DA9" w:rsidP="0093088E">
      <w:pPr>
        <w:pStyle w:val="CMDOutput"/>
      </w:pPr>
      <w:r>
        <w:t>Routing entry for 192.168.3.0/27</w:t>
      </w:r>
    </w:p>
    <w:p w14:paraId="1FDDB1B5" w14:textId="77777777" w:rsidR="00AC3DA9" w:rsidRDefault="00AC3DA9" w:rsidP="0093088E">
      <w:pPr>
        <w:pStyle w:val="CMDOutput"/>
      </w:pPr>
      <w:r>
        <w:t xml:space="preserve">  Known via "static", </w:t>
      </w:r>
      <w:r w:rsidRPr="003B1127">
        <w:rPr>
          <w:highlight w:val="yellow"/>
        </w:rPr>
        <w:t>distance 7</w:t>
      </w:r>
      <w:r>
        <w:t>, metric 0</w:t>
      </w:r>
    </w:p>
    <w:p w14:paraId="16F731FE" w14:textId="77777777" w:rsidR="00AC3DA9" w:rsidRDefault="00AC3DA9" w:rsidP="0093088E">
      <w:pPr>
        <w:pStyle w:val="CMDOutput"/>
      </w:pPr>
      <w:r>
        <w:t xml:space="preserve">  Routing Descriptor Blocks:</w:t>
      </w:r>
    </w:p>
    <w:p w14:paraId="24458A75" w14:textId="77777777" w:rsidR="00AC3DA9" w:rsidRDefault="00AC3DA9" w:rsidP="0093088E">
      <w:pPr>
        <w:pStyle w:val="CMDOutput"/>
      </w:pPr>
      <w:r>
        <w:t xml:space="preserve">  * 10.1.3.130, via Serial0/1/1</w:t>
      </w:r>
    </w:p>
    <w:p w14:paraId="1ADD724A" w14:textId="77777777" w:rsidR="00AC3DA9" w:rsidRDefault="00AC3DA9" w:rsidP="0093088E">
      <w:pPr>
        <w:pStyle w:val="CMDOutput"/>
      </w:pPr>
      <w:r>
        <w:t xml:space="preserve">      Route metric is 0, traffic share count is 1</w:t>
      </w:r>
    </w:p>
    <w:p w14:paraId="3C7634CF" w14:textId="77777777" w:rsidR="00AC3DA9" w:rsidRDefault="00AC3DA9" w:rsidP="00AC3DA9">
      <w:pPr>
        <w:pStyle w:val="SubStepAlpha"/>
      </w:pPr>
      <w:r>
        <w:t xml:space="preserve">When s0/1/0 recovers, it is automatically placed into the routing table and the s0/1/1 path is removed. Issue the </w:t>
      </w:r>
      <w:r w:rsidRPr="00E85D60">
        <w:rPr>
          <w:b/>
          <w:bCs/>
        </w:rPr>
        <w:t>no shutdown</w:t>
      </w:r>
      <w:r>
        <w:t xml:space="preserve"> command on interface s0/1/0, and then look at the routing table.</w:t>
      </w:r>
    </w:p>
    <w:p w14:paraId="1DD4BE52" w14:textId="77777777" w:rsidR="00AC3DA9" w:rsidRPr="003B1127" w:rsidRDefault="00AC3DA9" w:rsidP="00AC3DA9">
      <w:pPr>
        <w:pStyle w:val="CMD"/>
        <w:rPr>
          <w:b/>
          <w:bCs/>
        </w:rPr>
      </w:pPr>
      <w:r>
        <w:t xml:space="preserve">R1# </w:t>
      </w:r>
      <w:r w:rsidRPr="003B1127">
        <w:rPr>
          <w:b/>
          <w:bCs/>
        </w:rPr>
        <w:t>config t</w:t>
      </w:r>
    </w:p>
    <w:p w14:paraId="05961075" w14:textId="77777777" w:rsidR="00AC3DA9" w:rsidRDefault="00AC3DA9" w:rsidP="00AC3DA9">
      <w:pPr>
        <w:pStyle w:val="CMD"/>
      </w:pPr>
      <w:r>
        <w:t>Enter configuration commands, one per line.  End with CNTL/Z.</w:t>
      </w:r>
    </w:p>
    <w:p w14:paraId="6902029D" w14:textId="77777777" w:rsidR="00AC3DA9" w:rsidRPr="003B1127" w:rsidRDefault="00AC3DA9" w:rsidP="00AC3DA9">
      <w:pPr>
        <w:pStyle w:val="CMD"/>
        <w:rPr>
          <w:b/>
          <w:bCs/>
        </w:rPr>
      </w:pPr>
      <w:r>
        <w:t xml:space="preserve">R1(config)# </w:t>
      </w:r>
      <w:r w:rsidRPr="003B1127">
        <w:rPr>
          <w:b/>
          <w:bCs/>
        </w:rPr>
        <w:t>interface s0/1/0</w:t>
      </w:r>
    </w:p>
    <w:p w14:paraId="0D2B1E06" w14:textId="77777777" w:rsidR="00AC3DA9" w:rsidRPr="003B1127" w:rsidRDefault="00AC3DA9" w:rsidP="00AC3DA9">
      <w:pPr>
        <w:pStyle w:val="CMD"/>
        <w:rPr>
          <w:b/>
          <w:bCs/>
        </w:rPr>
      </w:pPr>
      <w:r>
        <w:t xml:space="preserve">R1(config-if)# </w:t>
      </w:r>
      <w:r w:rsidRPr="003B1127">
        <w:rPr>
          <w:b/>
          <w:bCs/>
        </w:rPr>
        <w:t>no shutdown</w:t>
      </w:r>
    </w:p>
    <w:p w14:paraId="4A2B8F9D" w14:textId="77777777" w:rsidR="00AC3DA9" w:rsidRPr="003B1127" w:rsidRDefault="00AC3DA9" w:rsidP="00AC3DA9">
      <w:pPr>
        <w:pStyle w:val="CMD"/>
        <w:rPr>
          <w:b/>
          <w:bCs/>
        </w:rPr>
      </w:pPr>
      <w:r>
        <w:t xml:space="preserve">R1(config-if)# </w:t>
      </w:r>
      <w:r w:rsidRPr="003B1127">
        <w:rPr>
          <w:b/>
          <w:bCs/>
        </w:rPr>
        <w:t>end</w:t>
      </w:r>
    </w:p>
    <w:p w14:paraId="04316629" w14:textId="77777777" w:rsidR="00AC3DA9" w:rsidRDefault="00AC3DA9" w:rsidP="00AC3DA9">
      <w:pPr>
        <w:pStyle w:val="CMD"/>
      </w:pPr>
    </w:p>
    <w:p w14:paraId="7628EA7D" w14:textId="77777777" w:rsidR="00AC3DA9" w:rsidRDefault="00AC3DA9" w:rsidP="00AC3DA9">
      <w:pPr>
        <w:pStyle w:val="CMD"/>
      </w:pPr>
      <w:r>
        <w:t xml:space="preserve">R1# </w:t>
      </w:r>
      <w:r w:rsidRPr="003B1127">
        <w:rPr>
          <w:b/>
          <w:bCs/>
        </w:rPr>
        <w:t>show ip route static | begin Gateway</w:t>
      </w:r>
    </w:p>
    <w:p w14:paraId="1AB8B513" w14:textId="77777777" w:rsidR="00AC3DA9" w:rsidRDefault="00AC3DA9" w:rsidP="0093088E">
      <w:pPr>
        <w:pStyle w:val="CMDOutput"/>
      </w:pPr>
      <w:r>
        <w:t>Gateway of last resort is not set</w:t>
      </w:r>
    </w:p>
    <w:p w14:paraId="3B075087" w14:textId="77777777" w:rsidR="00AC3DA9" w:rsidRDefault="00AC3DA9" w:rsidP="0093088E">
      <w:pPr>
        <w:pStyle w:val="CMDOutput"/>
      </w:pPr>
    </w:p>
    <w:p w14:paraId="22A90E7B" w14:textId="77777777" w:rsidR="00AC3DA9" w:rsidRDefault="00AC3DA9" w:rsidP="0093088E">
      <w:pPr>
        <w:pStyle w:val="CMDOutput"/>
      </w:pPr>
      <w:r>
        <w:t xml:space="preserve">      10.0.0.0/8 is variably subnetted, 7 subnets, 3 masks</w:t>
      </w:r>
    </w:p>
    <w:p w14:paraId="4A9D4A71" w14:textId="77777777" w:rsidR="00AC3DA9" w:rsidRDefault="00AC3DA9" w:rsidP="0093088E">
      <w:pPr>
        <w:pStyle w:val="CMDOutput"/>
      </w:pPr>
      <w:r>
        <w:t>S        10.2.3.0/24 [1/0] via 10.1.2.2, GigabitEthernet0/0/0</w:t>
      </w:r>
    </w:p>
    <w:p w14:paraId="0F3DAF04" w14:textId="77777777" w:rsidR="00AC3DA9" w:rsidRDefault="00AC3DA9" w:rsidP="0093088E">
      <w:pPr>
        <w:pStyle w:val="CMDOutput"/>
      </w:pPr>
      <w:r>
        <w:t xml:space="preserve">      192.168.2.0/27 is subnetted, 1 subnets</w:t>
      </w:r>
    </w:p>
    <w:p w14:paraId="4C6FD763" w14:textId="77777777" w:rsidR="00AC3DA9" w:rsidRDefault="00AC3DA9" w:rsidP="0093088E">
      <w:pPr>
        <w:pStyle w:val="CMDOutput"/>
      </w:pPr>
      <w:r>
        <w:t>S        192.168.2.0 is directly connected, GigabitEthernet0/0/0</w:t>
      </w:r>
    </w:p>
    <w:p w14:paraId="79A6CDDF" w14:textId="77777777" w:rsidR="00AC3DA9" w:rsidRDefault="00AC3DA9" w:rsidP="0093088E">
      <w:pPr>
        <w:pStyle w:val="CMDOutput"/>
      </w:pPr>
      <w:r>
        <w:t xml:space="preserve">      192.168.3.0/27 is subnetted, 1 subnets</w:t>
      </w:r>
    </w:p>
    <w:p w14:paraId="0F34ED35" w14:textId="77777777" w:rsidR="00AC3DA9" w:rsidRPr="00AD35E9" w:rsidRDefault="00AC3DA9" w:rsidP="0093088E">
      <w:pPr>
        <w:pStyle w:val="CMDOutput"/>
      </w:pPr>
      <w:r w:rsidRPr="003B1127">
        <w:rPr>
          <w:highlight w:val="yellow"/>
        </w:rPr>
        <w:t>S        192.168.3.0 [1/0] via 10.1.3.3, Serial0/1/0</w:t>
      </w:r>
    </w:p>
    <w:p w14:paraId="5286E471" w14:textId="5806AD9B" w:rsidR="00163203" w:rsidRDefault="00163203" w:rsidP="00163203">
      <w:pPr>
        <w:pStyle w:val="ConfigWindow"/>
      </w:pPr>
      <w:r>
        <w:t>Close configuration window</w:t>
      </w:r>
    </w:p>
    <w:p w14:paraId="4CC23173" w14:textId="61DAEF7E" w:rsidR="00AC3DA9" w:rsidRDefault="00AC3DA9" w:rsidP="00163203">
      <w:pPr>
        <w:pStyle w:val="Heading2"/>
        <w:spacing w:before="120"/>
      </w:pPr>
      <w:r>
        <w:t>Configure and Investigate IPv6 Static Routes</w:t>
      </w:r>
    </w:p>
    <w:p w14:paraId="1CC7653B" w14:textId="77777777" w:rsidR="00AC3DA9" w:rsidRDefault="00AC3DA9" w:rsidP="00AC3DA9">
      <w:pPr>
        <w:pStyle w:val="Heading3"/>
      </w:pPr>
      <w:r>
        <w:t>On R3, configure a recursive static route.</w:t>
      </w:r>
    </w:p>
    <w:p w14:paraId="28833F35" w14:textId="3EFA619E" w:rsidR="00AC3DA9" w:rsidRDefault="00AC3DA9" w:rsidP="00163203">
      <w:pPr>
        <w:pStyle w:val="SubStepAlpha"/>
        <w:spacing w:after="0"/>
      </w:pPr>
      <w:r w:rsidRPr="009A730B">
        <w:rPr>
          <w:b/>
          <w:bCs/>
          <w:i/>
          <w:iCs/>
        </w:rPr>
        <w:t>Create</w:t>
      </w:r>
      <w:r>
        <w:t xml:space="preserve"> a route to the 2001:db8:acad:1012::/64 network via 2001:db8:acad:1023::2.</w:t>
      </w:r>
    </w:p>
    <w:p w14:paraId="0FF6DA0F" w14:textId="77777777" w:rsidR="00163203" w:rsidRDefault="00163203" w:rsidP="00163203">
      <w:pPr>
        <w:pStyle w:val="ConfigWindow"/>
      </w:pPr>
      <w:r>
        <w:t>Open configuration window</w:t>
      </w:r>
    </w:p>
    <w:p w14:paraId="11CB0799" w14:textId="77777777" w:rsidR="00AC3DA9" w:rsidRDefault="00AC3DA9" w:rsidP="00AC3DA9">
      <w:pPr>
        <w:pStyle w:val="SubStepAlpha"/>
      </w:pPr>
      <w:r>
        <w:t xml:space="preserve">Issue the </w:t>
      </w:r>
      <w:r w:rsidRPr="0045760E">
        <w:rPr>
          <w:b/>
          <w:bCs/>
        </w:rPr>
        <w:t>show ipv6 route static</w:t>
      </w:r>
      <w:r>
        <w:t xml:space="preserve"> command and examine the static route in the routing table.</w:t>
      </w:r>
    </w:p>
    <w:p w14:paraId="34EF38F2" w14:textId="77777777" w:rsidR="00AC3DA9" w:rsidRDefault="00AC3DA9" w:rsidP="00AC3DA9">
      <w:pPr>
        <w:pStyle w:val="CMD"/>
      </w:pPr>
      <w:r>
        <w:t xml:space="preserve">R3# </w:t>
      </w:r>
      <w:r w:rsidRPr="0093088E">
        <w:rPr>
          <w:b/>
        </w:rPr>
        <w:t>show ipv6 route static</w:t>
      </w:r>
    </w:p>
    <w:p w14:paraId="586876E0" w14:textId="77777777" w:rsidR="00AC3DA9" w:rsidRDefault="00AC3DA9" w:rsidP="0093088E">
      <w:pPr>
        <w:pStyle w:val="CMDOutput"/>
      </w:pPr>
      <w:r>
        <w:t>IPv6 Routing Table - default - 11 entries</w:t>
      </w:r>
    </w:p>
    <w:p w14:paraId="3AA55CD9" w14:textId="77777777" w:rsidR="00AC3DA9" w:rsidRDefault="00AC3DA9" w:rsidP="0093088E">
      <w:pPr>
        <w:pStyle w:val="CMDOutput"/>
      </w:pPr>
      <w:r>
        <w:t>Codes: C - Connected, L - Local, S - Static, U - Per-user Static route</w:t>
      </w:r>
    </w:p>
    <w:p w14:paraId="74E7B2C4" w14:textId="77777777" w:rsidR="00AC3DA9" w:rsidRDefault="00AC3DA9" w:rsidP="0093088E">
      <w:pPr>
        <w:pStyle w:val="CMDOutput"/>
      </w:pPr>
      <w:r>
        <w:t>&lt;output omitted&gt;</w:t>
      </w:r>
    </w:p>
    <w:p w14:paraId="77C20368" w14:textId="77777777" w:rsidR="00AC3DA9" w:rsidRDefault="00AC3DA9" w:rsidP="0093088E">
      <w:pPr>
        <w:pStyle w:val="CMDOutput"/>
      </w:pPr>
    </w:p>
    <w:p w14:paraId="6909B6DF" w14:textId="77777777" w:rsidR="00AC3DA9" w:rsidRPr="0081410B" w:rsidRDefault="00AC3DA9" w:rsidP="0093088E">
      <w:pPr>
        <w:pStyle w:val="CMDOutput"/>
        <w:rPr>
          <w:highlight w:val="yellow"/>
        </w:rPr>
      </w:pPr>
      <w:r w:rsidRPr="0081410B">
        <w:rPr>
          <w:highlight w:val="yellow"/>
        </w:rPr>
        <w:t>S   2001:DB8:ACAD:1012::/64 [1/0]</w:t>
      </w:r>
    </w:p>
    <w:p w14:paraId="34B98039" w14:textId="77777777" w:rsidR="00AC3DA9" w:rsidRDefault="00AC3DA9" w:rsidP="0093088E">
      <w:pPr>
        <w:pStyle w:val="CMDOutput"/>
      </w:pPr>
      <w:r w:rsidRPr="0081410B">
        <w:rPr>
          <w:highlight w:val="yellow"/>
        </w:rPr>
        <w:t xml:space="preserve">     via 2001:DB8:ACAD:1023::2</w:t>
      </w:r>
    </w:p>
    <w:p w14:paraId="4B78E42C" w14:textId="77777777" w:rsidR="00AC3DA9" w:rsidRDefault="00AC3DA9" w:rsidP="00AC3DA9">
      <w:pPr>
        <w:pStyle w:val="SubStepAlpha"/>
      </w:pPr>
      <w:r>
        <w:t xml:space="preserve">Examine the route details with the command </w:t>
      </w:r>
      <w:r w:rsidRPr="0045760E">
        <w:rPr>
          <w:b/>
          <w:bCs/>
        </w:rPr>
        <w:t>show ipv6 route 2001:db8:acad:</w:t>
      </w:r>
      <w:r>
        <w:rPr>
          <w:b/>
          <w:bCs/>
        </w:rPr>
        <w:t>1012</w:t>
      </w:r>
      <w:r w:rsidRPr="0045760E">
        <w:rPr>
          <w:b/>
          <w:bCs/>
        </w:rPr>
        <w:t>::/64</w:t>
      </w:r>
      <w:r>
        <w:t>.</w:t>
      </w:r>
    </w:p>
    <w:p w14:paraId="77D6412D" w14:textId="77777777" w:rsidR="00AC3DA9" w:rsidRPr="0081410B" w:rsidRDefault="00AC3DA9" w:rsidP="00AC3DA9">
      <w:pPr>
        <w:pStyle w:val="CMD"/>
        <w:rPr>
          <w:b/>
          <w:bCs/>
        </w:rPr>
      </w:pPr>
      <w:r>
        <w:t xml:space="preserve">R3# </w:t>
      </w:r>
      <w:r w:rsidRPr="0081410B">
        <w:rPr>
          <w:b/>
          <w:bCs/>
        </w:rPr>
        <w:t>show ipv6 route 2001:db8:acad:1012::/64</w:t>
      </w:r>
    </w:p>
    <w:p w14:paraId="718F4957" w14:textId="77777777" w:rsidR="00AC3DA9" w:rsidRDefault="00AC3DA9" w:rsidP="0093088E">
      <w:pPr>
        <w:pStyle w:val="CMDOutput"/>
      </w:pPr>
      <w:r>
        <w:t>Routing entry for 2001:DB8:ACAD:1012::/64</w:t>
      </w:r>
    </w:p>
    <w:p w14:paraId="20FD8153" w14:textId="77777777" w:rsidR="00AC3DA9" w:rsidRDefault="00AC3DA9" w:rsidP="0093088E">
      <w:pPr>
        <w:pStyle w:val="CMDOutput"/>
      </w:pPr>
      <w:r>
        <w:t xml:space="preserve">  Known via "static", distance 1, metric 0</w:t>
      </w:r>
    </w:p>
    <w:p w14:paraId="3857043A" w14:textId="77777777" w:rsidR="00AC3DA9" w:rsidRDefault="00AC3DA9" w:rsidP="0093088E">
      <w:pPr>
        <w:pStyle w:val="CMDOutput"/>
      </w:pPr>
      <w:r>
        <w:t xml:space="preserve">  Route count is 1/1, share count 0</w:t>
      </w:r>
    </w:p>
    <w:p w14:paraId="7D49EBF3" w14:textId="77777777" w:rsidR="00AC3DA9" w:rsidRPr="0081410B" w:rsidRDefault="00AC3DA9" w:rsidP="0093088E">
      <w:pPr>
        <w:pStyle w:val="CMDOutput"/>
        <w:rPr>
          <w:highlight w:val="yellow"/>
        </w:rPr>
      </w:pPr>
      <w:r>
        <w:t xml:space="preserve">  </w:t>
      </w:r>
      <w:r w:rsidRPr="0081410B">
        <w:rPr>
          <w:highlight w:val="yellow"/>
        </w:rPr>
        <w:t>Routing paths:</w:t>
      </w:r>
    </w:p>
    <w:p w14:paraId="17EDC30A" w14:textId="77777777" w:rsidR="00AC3DA9" w:rsidRDefault="00AC3DA9" w:rsidP="0093088E">
      <w:pPr>
        <w:pStyle w:val="CMDOutput"/>
      </w:pPr>
      <w:r w:rsidRPr="0081410B">
        <w:rPr>
          <w:highlight w:val="yellow"/>
        </w:rPr>
        <w:t xml:space="preserve">    2001:DB8:ACAD:1023::2</w:t>
      </w:r>
    </w:p>
    <w:p w14:paraId="1760108E" w14:textId="77777777" w:rsidR="00AC3DA9" w:rsidRDefault="00AC3DA9" w:rsidP="0093088E">
      <w:pPr>
        <w:pStyle w:val="CMDOutput"/>
      </w:pPr>
      <w:r>
        <w:t xml:space="preserve">      Last updated 00:02:28 ago</w:t>
      </w:r>
    </w:p>
    <w:p w14:paraId="4D9D0368" w14:textId="77777777" w:rsidR="00AC3DA9" w:rsidRPr="00D15623" w:rsidRDefault="00AC3DA9" w:rsidP="00AC3DA9">
      <w:pPr>
        <w:pStyle w:val="Heading3"/>
      </w:pPr>
      <w:r>
        <w:lastRenderedPageBreak/>
        <w:t>On R3, configure a floating static route.</w:t>
      </w:r>
    </w:p>
    <w:p w14:paraId="1B9880B5" w14:textId="1F5BD90D" w:rsidR="00AC3DA9" w:rsidRDefault="00AC3DA9" w:rsidP="00AC3DA9">
      <w:pPr>
        <w:pStyle w:val="SubStepAlpha"/>
      </w:pPr>
      <w:r>
        <w:t xml:space="preserve">On R3, </w:t>
      </w:r>
      <w:r w:rsidRPr="009A730B">
        <w:rPr>
          <w:b/>
          <w:bCs/>
        </w:rPr>
        <w:t>create</w:t>
      </w:r>
      <w:r>
        <w:t xml:space="preserve"> a static route towards 2001:db8:acad:1000::/64 via the next hop 2001:db8:acad:1013::1 </w:t>
      </w:r>
    </w:p>
    <w:p w14:paraId="7A45E79A" w14:textId="2190F153" w:rsidR="00AC3DA9" w:rsidRDefault="00AC3DA9" w:rsidP="00AC3DA9">
      <w:pPr>
        <w:pStyle w:val="SubStepAlpha"/>
      </w:pPr>
      <w:r>
        <w:t xml:space="preserve">On R3, </w:t>
      </w:r>
      <w:r w:rsidRPr="009A730B">
        <w:rPr>
          <w:b/>
          <w:bCs/>
          <w:i/>
          <w:iCs/>
        </w:rPr>
        <w:t>create</w:t>
      </w:r>
      <w:r>
        <w:t xml:space="preserve"> another static route towards 2001:db8:acad:1000::/64 via the next hop 2001:db8:acad:1014::</w:t>
      </w:r>
      <w:r w:rsidR="00500ECC">
        <w:t xml:space="preserve">1 </w:t>
      </w:r>
      <w:r>
        <w:t>with an AD of 17.</w:t>
      </w:r>
    </w:p>
    <w:p w14:paraId="65901BAE" w14:textId="77777777" w:rsidR="00AC3DA9" w:rsidRDefault="00AC3DA9" w:rsidP="00AC3DA9">
      <w:pPr>
        <w:pStyle w:val="SubStepAlpha"/>
      </w:pPr>
      <w:r>
        <w:t>Show the IPv6 routing table and confirm that the first route, exiting s0/1/0, is installed in the routing table.</w:t>
      </w:r>
    </w:p>
    <w:p w14:paraId="6482DF90" w14:textId="77777777" w:rsidR="00AC3DA9" w:rsidRDefault="00AC3DA9" w:rsidP="00AC3DA9">
      <w:pPr>
        <w:pStyle w:val="CMD"/>
      </w:pPr>
      <w:r>
        <w:t xml:space="preserve">R3# </w:t>
      </w:r>
      <w:r w:rsidRPr="00F5782D">
        <w:rPr>
          <w:b/>
          <w:bCs/>
        </w:rPr>
        <w:t>show ipv6 route static</w:t>
      </w:r>
    </w:p>
    <w:p w14:paraId="0BC79319" w14:textId="77777777" w:rsidR="00AC3DA9" w:rsidRDefault="00AC3DA9" w:rsidP="00C122EE">
      <w:pPr>
        <w:pStyle w:val="CMDOutput"/>
      </w:pPr>
      <w:r>
        <w:t>IPv6 Routing Table - default - 12 entries</w:t>
      </w:r>
    </w:p>
    <w:p w14:paraId="0262DC42" w14:textId="77777777" w:rsidR="00AC3DA9" w:rsidRDefault="00AC3DA9" w:rsidP="00C122EE">
      <w:pPr>
        <w:pStyle w:val="CMDOutput"/>
      </w:pPr>
      <w:r>
        <w:t>Codes: C - Connected, L - Local, S - Static, U - Per-user Static route</w:t>
      </w:r>
    </w:p>
    <w:p w14:paraId="25A88FF8" w14:textId="77777777" w:rsidR="00AC3DA9" w:rsidRDefault="00AC3DA9" w:rsidP="00C122EE">
      <w:pPr>
        <w:pStyle w:val="CMDOutput"/>
      </w:pPr>
      <w:r>
        <w:t>&lt;output omitted&gt;</w:t>
      </w:r>
    </w:p>
    <w:p w14:paraId="4EA7D538" w14:textId="77777777" w:rsidR="00AC3DA9" w:rsidRPr="00F5782D" w:rsidRDefault="00AC3DA9" w:rsidP="00C122EE">
      <w:pPr>
        <w:pStyle w:val="CMDOutput"/>
        <w:rPr>
          <w:highlight w:val="yellow"/>
        </w:rPr>
      </w:pPr>
      <w:r w:rsidRPr="00F5782D">
        <w:rPr>
          <w:highlight w:val="yellow"/>
        </w:rPr>
        <w:t>S   2001:DB8:ACAD:1000::/64 [1/0]</w:t>
      </w:r>
    </w:p>
    <w:p w14:paraId="17AB91B3" w14:textId="77777777" w:rsidR="00AC3DA9" w:rsidRDefault="00AC3DA9" w:rsidP="00C122EE">
      <w:pPr>
        <w:pStyle w:val="CMDOutput"/>
      </w:pPr>
      <w:r w:rsidRPr="00F5782D">
        <w:rPr>
          <w:highlight w:val="yellow"/>
        </w:rPr>
        <w:t xml:space="preserve">     via 2001:DB8:ACAD:1013::1, Serial0/1/0</w:t>
      </w:r>
    </w:p>
    <w:p w14:paraId="2C013707" w14:textId="77777777" w:rsidR="00AC3DA9" w:rsidRDefault="00AC3DA9" w:rsidP="00C122EE">
      <w:pPr>
        <w:pStyle w:val="CMDOutput"/>
      </w:pPr>
      <w:r>
        <w:t>S   2001:DB8:ACAD:1012::/64 [1/0]</w:t>
      </w:r>
    </w:p>
    <w:p w14:paraId="45A8C775" w14:textId="77777777" w:rsidR="00AC3DA9" w:rsidRDefault="00AC3DA9" w:rsidP="00C122EE">
      <w:pPr>
        <w:pStyle w:val="CMDOutput"/>
      </w:pPr>
      <w:r>
        <w:t xml:space="preserve">     via FE80::2:2, GigabitEthernet0/0/0</w:t>
      </w:r>
    </w:p>
    <w:p w14:paraId="76F8AB04" w14:textId="272292E3" w:rsidR="00AC3DA9" w:rsidRDefault="00AC3DA9" w:rsidP="00AC3DA9">
      <w:pPr>
        <w:pStyle w:val="SubStepAlpha"/>
      </w:pPr>
      <w:r>
        <w:t>Shutdown interface s0/1/</w:t>
      </w:r>
      <w:r w:rsidR="005655E2">
        <w:t>0</w:t>
      </w:r>
      <w:r>
        <w:t xml:space="preserve"> and then verify that the second route, via s0/1/1, is installed in the routing table.</w:t>
      </w:r>
    </w:p>
    <w:p w14:paraId="3CC5BEA6" w14:textId="77777777" w:rsidR="00AC3DA9" w:rsidRPr="00ED2971" w:rsidRDefault="00AC3DA9" w:rsidP="00AC3DA9">
      <w:pPr>
        <w:pStyle w:val="CMD"/>
        <w:rPr>
          <w:b/>
          <w:bCs/>
        </w:rPr>
      </w:pPr>
      <w:r>
        <w:t xml:space="preserve">R3# </w:t>
      </w:r>
      <w:r w:rsidRPr="00ED2971">
        <w:rPr>
          <w:b/>
          <w:bCs/>
        </w:rPr>
        <w:t>config t</w:t>
      </w:r>
    </w:p>
    <w:p w14:paraId="092FCC70" w14:textId="77777777" w:rsidR="00AC3DA9" w:rsidRDefault="00AC3DA9" w:rsidP="00AC3DA9">
      <w:pPr>
        <w:pStyle w:val="CMD"/>
      </w:pPr>
      <w:r>
        <w:t>Enter configuration commands, one per line.  End with CNTL/Z.</w:t>
      </w:r>
    </w:p>
    <w:p w14:paraId="09C287E8" w14:textId="77777777" w:rsidR="00AC3DA9" w:rsidRPr="00ED2971" w:rsidRDefault="00AC3DA9" w:rsidP="00AC3DA9">
      <w:pPr>
        <w:pStyle w:val="CMD"/>
        <w:rPr>
          <w:b/>
          <w:bCs/>
        </w:rPr>
      </w:pPr>
      <w:r>
        <w:t xml:space="preserve">R3(config)# </w:t>
      </w:r>
      <w:r w:rsidRPr="00ED2971">
        <w:rPr>
          <w:b/>
          <w:bCs/>
        </w:rPr>
        <w:t>interface s0/1/0</w:t>
      </w:r>
    </w:p>
    <w:p w14:paraId="06E490FF" w14:textId="7469C755" w:rsidR="00AC3DA9" w:rsidRPr="00ED2971" w:rsidRDefault="00AC3DA9" w:rsidP="00AC3DA9">
      <w:pPr>
        <w:pStyle w:val="CMD"/>
        <w:rPr>
          <w:b/>
          <w:bCs/>
        </w:rPr>
      </w:pPr>
      <w:r>
        <w:t xml:space="preserve">R3(config-if)# </w:t>
      </w:r>
      <w:r w:rsidRPr="00ED2971">
        <w:rPr>
          <w:b/>
          <w:bCs/>
        </w:rPr>
        <w:t>shutdown</w:t>
      </w:r>
    </w:p>
    <w:p w14:paraId="099B4595" w14:textId="191102EA" w:rsidR="00AC3DA9" w:rsidRPr="00ED2971" w:rsidRDefault="00AC3DA9" w:rsidP="00AC3DA9">
      <w:pPr>
        <w:pStyle w:val="CMD"/>
        <w:rPr>
          <w:b/>
          <w:bCs/>
        </w:rPr>
      </w:pPr>
      <w:r>
        <w:t xml:space="preserve">R3(config-if)# </w:t>
      </w:r>
      <w:r w:rsidRPr="00ED2971">
        <w:rPr>
          <w:b/>
          <w:bCs/>
        </w:rPr>
        <w:t>end</w:t>
      </w:r>
    </w:p>
    <w:p w14:paraId="24C9086C" w14:textId="77777777" w:rsidR="00AC3DA9" w:rsidRDefault="00AC3DA9" w:rsidP="00AC3DA9">
      <w:pPr>
        <w:pStyle w:val="CMD"/>
      </w:pPr>
    </w:p>
    <w:p w14:paraId="4F54DFEA" w14:textId="77777777" w:rsidR="00AC3DA9" w:rsidRPr="00ED2971" w:rsidRDefault="00AC3DA9" w:rsidP="00AC3DA9">
      <w:pPr>
        <w:pStyle w:val="CMD"/>
        <w:rPr>
          <w:b/>
          <w:bCs/>
        </w:rPr>
      </w:pPr>
      <w:r>
        <w:t xml:space="preserve">R3# </w:t>
      </w:r>
      <w:r w:rsidRPr="00ED2971">
        <w:rPr>
          <w:b/>
          <w:bCs/>
        </w:rPr>
        <w:t>show ipv6 route static</w:t>
      </w:r>
    </w:p>
    <w:p w14:paraId="061EF532" w14:textId="77777777" w:rsidR="00AC3DA9" w:rsidRDefault="00AC3DA9" w:rsidP="00C122EE">
      <w:pPr>
        <w:pStyle w:val="CMDOutput"/>
      </w:pPr>
      <w:r>
        <w:t>IPv6 Routing Table - default - 10 entries</w:t>
      </w:r>
    </w:p>
    <w:p w14:paraId="6CB122D4" w14:textId="77777777" w:rsidR="00AC3DA9" w:rsidRDefault="00AC3DA9" w:rsidP="00C122EE">
      <w:pPr>
        <w:pStyle w:val="CMDOutput"/>
      </w:pPr>
      <w:r>
        <w:t>Codes: C - Connected, L - Local, S - Static, U - Per-user Static route</w:t>
      </w:r>
    </w:p>
    <w:p w14:paraId="62920A89" w14:textId="77777777" w:rsidR="00AC3DA9" w:rsidRDefault="00AC3DA9" w:rsidP="00C122EE">
      <w:pPr>
        <w:pStyle w:val="CMDOutput"/>
      </w:pPr>
      <w:r>
        <w:t>&lt;output omitted&gt;</w:t>
      </w:r>
    </w:p>
    <w:p w14:paraId="17AB1CCA" w14:textId="77777777" w:rsidR="00AC3DA9" w:rsidRPr="00ED2971" w:rsidRDefault="00AC3DA9" w:rsidP="00C122EE">
      <w:pPr>
        <w:pStyle w:val="CMDOutput"/>
        <w:rPr>
          <w:highlight w:val="yellow"/>
        </w:rPr>
      </w:pPr>
      <w:r w:rsidRPr="00ED2971">
        <w:rPr>
          <w:highlight w:val="yellow"/>
        </w:rPr>
        <w:t>S   2001:DB8:ACAD:1000::/64 [17/0]</w:t>
      </w:r>
    </w:p>
    <w:p w14:paraId="1A7C1DE5" w14:textId="77777777" w:rsidR="00AC3DA9" w:rsidRDefault="00AC3DA9" w:rsidP="00C122EE">
      <w:pPr>
        <w:pStyle w:val="CMDOutput"/>
      </w:pPr>
      <w:r w:rsidRPr="00ED2971">
        <w:rPr>
          <w:highlight w:val="yellow"/>
        </w:rPr>
        <w:t xml:space="preserve">     via 2001:DB8:ACAD:1014::1, Serial0/1/1</w:t>
      </w:r>
    </w:p>
    <w:p w14:paraId="2693899F" w14:textId="77777777" w:rsidR="00AC3DA9" w:rsidRDefault="00AC3DA9" w:rsidP="00C122EE">
      <w:pPr>
        <w:pStyle w:val="CMDOutput"/>
      </w:pPr>
      <w:r>
        <w:t>S   2001:DB8:ACAD:1012::/64 [1/0]</w:t>
      </w:r>
    </w:p>
    <w:p w14:paraId="051371C8" w14:textId="77777777" w:rsidR="00AC3DA9" w:rsidRDefault="00AC3DA9" w:rsidP="00C122EE">
      <w:pPr>
        <w:pStyle w:val="CMDOutput"/>
      </w:pPr>
      <w:r>
        <w:t xml:space="preserve">     via FE80::2:2, GigabitEthernet0/0/0</w:t>
      </w:r>
    </w:p>
    <w:p w14:paraId="5600B10A" w14:textId="77777777" w:rsidR="00AC3DA9" w:rsidRDefault="00AC3DA9" w:rsidP="00AC3DA9">
      <w:pPr>
        <w:pStyle w:val="SubStepAlpha"/>
      </w:pPr>
      <w:r>
        <w:t xml:space="preserve">Issue the </w:t>
      </w:r>
      <w:r w:rsidRPr="00ED2971">
        <w:rPr>
          <w:b/>
          <w:bCs/>
        </w:rPr>
        <w:t>no shutdown</w:t>
      </w:r>
      <w:r>
        <w:t xml:space="preserve"> command on R3 s0/1/0 and confirm that the first route is restored in the routing table.</w:t>
      </w:r>
    </w:p>
    <w:p w14:paraId="7394ACFD" w14:textId="77777777" w:rsidR="00AC3DA9" w:rsidRPr="00ED2971" w:rsidRDefault="00AC3DA9" w:rsidP="00AC3DA9">
      <w:pPr>
        <w:pStyle w:val="CMD"/>
        <w:rPr>
          <w:b/>
          <w:bCs/>
        </w:rPr>
      </w:pPr>
      <w:r>
        <w:t xml:space="preserve">R3# </w:t>
      </w:r>
      <w:r w:rsidRPr="00ED2971">
        <w:rPr>
          <w:b/>
          <w:bCs/>
        </w:rPr>
        <w:t>config t</w:t>
      </w:r>
    </w:p>
    <w:p w14:paraId="29BD5661" w14:textId="77777777" w:rsidR="00AC3DA9" w:rsidRDefault="00AC3DA9" w:rsidP="00AC3DA9">
      <w:pPr>
        <w:pStyle w:val="CMD"/>
      </w:pPr>
      <w:r>
        <w:t>Enter configuration commands, one per line.  End with CNTL/Z.</w:t>
      </w:r>
    </w:p>
    <w:p w14:paraId="5FA79370" w14:textId="77777777" w:rsidR="00AC3DA9" w:rsidRPr="00ED2971" w:rsidRDefault="00AC3DA9" w:rsidP="00AC3DA9">
      <w:pPr>
        <w:pStyle w:val="CMD"/>
        <w:rPr>
          <w:b/>
          <w:bCs/>
        </w:rPr>
      </w:pPr>
      <w:r>
        <w:t xml:space="preserve">R3(config)# </w:t>
      </w:r>
      <w:r w:rsidRPr="00ED2971">
        <w:rPr>
          <w:b/>
          <w:bCs/>
        </w:rPr>
        <w:t>interface s0/1/0</w:t>
      </w:r>
    </w:p>
    <w:p w14:paraId="3AD0257A" w14:textId="77777777" w:rsidR="00AC3DA9" w:rsidRDefault="00AC3DA9" w:rsidP="00AC3DA9">
      <w:pPr>
        <w:pStyle w:val="CMD"/>
      </w:pPr>
      <w:r>
        <w:t xml:space="preserve">R3(config-if)#  </w:t>
      </w:r>
      <w:r w:rsidRPr="00ED2971">
        <w:rPr>
          <w:b/>
          <w:bCs/>
        </w:rPr>
        <w:t>no shutdown</w:t>
      </w:r>
    </w:p>
    <w:p w14:paraId="5E3A817A" w14:textId="77777777" w:rsidR="00AC3DA9" w:rsidRPr="00ED2971" w:rsidRDefault="00AC3DA9" w:rsidP="00AC3DA9">
      <w:pPr>
        <w:pStyle w:val="CMD"/>
        <w:rPr>
          <w:b/>
          <w:bCs/>
        </w:rPr>
      </w:pPr>
      <w:r>
        <w:t xml:space="preserve">R3(config-if)#  </w:t>
      </w:r>
      <w:r w:rsidRPr="00ED2971">
        <w:rPr>
          <w:b/>
          <w:bCs/>
        </w:rPr>
        <w:t>end</w:t>
      </w:r>
    </w:p>
    <w:p w14:paraId="0585FC17" w14:textId="77777777" w:rsidR="00AC3DA9" w:rsidRDefault="00AC3DA9" w:rsidP="00AC3DA9">
      <w:pPr>
        <w:pStyle w:val="CMD"/>
      </w:pPr>
    </w:p>
    <w:p w14:paraId="0024BEDF" w14:textId="77777777" w:rsidR="00AC3DA9" w:rsidRPr="00ED2971" w:rsidRDefault="00AC3DA9" w:rsidP="00AC3DA9">
      <w:pPr>
        <w:pStyle w:val="CMD"/>
        <w:rPr>
          <w:b/>
          <w:bCs/>
        </w:rPr>
      </w:pPr>
      <w:r>
        <w:t xml:space="preserve">R3# </w:t>
      </w:r>
      <w:r w:rsidRPr="00ED2971">
        <w:rPr>
          <w:b/>
          <w:bCs/>
        </w:rPr>
        <w:t>show ipv6 route static</w:t>
      </w:r>
    </w:p>
    <w:p w14:paraId="1CBB338D" w14:textId="77777777" w:rsidR="00AC3DA9" w:rsidRDefault="00AC3DA9" w:rsidP="00C122EE">
      <w:pPr>
        <w:pStyle w:val="CMDOutput"/>
      </w:pPr>
      <w:r>
        <w:t>IPv6 Routing Table - default - 12 entries</w:t>
      </w:r>
    </w:p>
    <w:p w14:paraId="54B56717" w14:textId="77777777" w:rsidR="00AC3DA9" w:rsidRDefault="00AC3DA9" w:rsidP="00C122EE">
      <w:pPr>
        <w:pStyle w:val="CMDOutput"/>
      </w:pPr>
      <w:r>
        <w:t>Codes: C - Connected, L - Local, S - Static, U - Per-user Static route</w:t>
      </w:r>
    </w:p>
    <w:p w14:paraId="4E40AE6D" w14:textId="77777777" w:rsidR="00AC3DA9" w:rsidRDefault="00AC3DA9" w:rsidP="00C122EE">
      <w:pPr>
        <w:pStyle w:val="CMDOutput"/>
      </w:pPr>
      <w:r>
        <w:t>&lt;output omitted&gt;</w:t>
      </w:r>
    </w:p>
    <w:p w14:paraId="227079F8" w14:textId="77777777" w:rsidR="00AC3DA9" w:rsidRPr="00ED2971" w:rsidRDefault="00AC3DA9" w:rsidP="00C122EE">
      <w:pPr>
        <w:pStyle w:val="CMDOutput"/>
        <w:rPr>
          <w:highlight w:val="yellow"/>
        </w:rPr>
      </w:pPr>
      <w:r w:rsidRPr="00ED2971">
        <w:rPr>
          <w:highlight w:val="yellow"/>
        </w:rPr>
        <w:t>S   2001:DB8:ACAD:1000::/64 [1/0]</w:t>
      </w:r>
    </w:p>
    <w:p w14:paraId="5003E7EC" w14:textId="77777777" w:rsidR="00AC3DA9" w:rsidRDefault="00AC3DA9" w:rsidP="00C122EE">
      <w:pPr>
        <w:pStyle w:val="CMDOutput"/>
      </w:pPr>
      <w:r w:rsidRPr="00ED2971">
        <w:rPr>
          <w:highlight w:val="yellow"/>
        </w:rPr>
        <w:t xml:space="preserve">     via 2001:DB8:ACAD:1013::1, Serial0/1/0</w:t>
      </w:r>
    </w:p>
    <w:p w14:paraId="40E537DA" w14:textId="77777777" w:rsidR="00AC3DA9" w:rsidRDefault="00AC3DA9" w:rsidP="00C122EE">
      <w:pPr>
        <w:pStyle w:val="CMDOutput"/>
      </w:pPr>
      <w:r>
        <w:t>S   2001:DB8:ACAD:1012::/64 [1/0]</w:t>
      </w:r>
    </w:p>
    <w:p w14:paraId="349C8E59" w14:textId="77777777" w:rsidR="00AC3DA9" w:rsidRDefault="00AC3DA9" w:rsidP="00C122EE">
      <w:pPr>
        <w:pStyle w:val="CMDOutput"/>
      </w:pPr>
      <w:r>
        <w:t xml:space="preserve">     via FE80::2:2, GigabitEthernet0/0/0</w:t>
      </w:r>
    </w:p>
    <w:p w14:paraId="0A9D9A82" w14:textId="2B391332" w:rsidR="00AC3DA9" w:rsidRDefault="00AC3DA9" w:rsidP="00AC3DA9">
      <w:pPr>
        <w:pStyle w:val="Heading3"/>
      </w:pPr>
      <w:r>
        <w:lastRenderedPageBreak/>
        <w:t>On R3</w:t>
      </w:r>
      <w:r w:rsidR="00CB4002">
        <w:t xml:space="preserve"> Finish the last route</w:t>
      </w:r>
      <w:r>
        <w:t>.</w:t>
      </w:r>
    </w:p>
    <w:p w14:paraId="4FCD0C54" w14:textId="75B18CC1" w:rsidR="00CB4002" w:rsidRDefault="00CB4002" w:rsidP="00CB4002">
      <w:pPr>
        <w:pStyle w:val="SubStepAlpha"/>
      </w:pPr>
      <w:r>
        <w:t xml:space="preserve">On R3, </w:t>
      </w:r>
      <w:r w:rsidRPr="009A730B">
        <w:rPr>
          <w:b/>
          <w:bCs/>
        </w:rPr>
        <w:t>create</w:t>
      </w:r>
      <w:r>
        <w:t xml:space="preserve"> a static route towards 2001:db8:acad:2000::/64 via g0/0/0 towards R2. </w:t>
      </w:r>
    </w:p>
    <w:p w14:paraId="6A3A0B36" w14:textId="44CE755A" w:rsidR="00CB4002" w:rsidRDefault="00CB4002" w:rsidP="00CB4002">
      <w:pPr>
        <w:pStyle w:val="SubStepAlpha"/>
      </w:pPr>
      <w:r>
        <w:t>Verify using show ipv6 route static</w:t>
      </w:r>
    </w:p>
    <w:p w14:paraId="3F78D1B1" w14:textId="30E7CD7A" w:rsidR="002E7909" w:rsidRPr="00CB4002" w:rsidRDefault="002E7909" w:rsidP="00CB4002">
      <w:pPr>
        <w:pStyle w:val="SubStepAlpha"/>
      </w:pPr>
      <w:r>
        <w:t>Activity should score as 57% at this point with 8 routes configured.</w:t>
      </w:r>
    </w:p>
    <w:p w14:paraId="6F0F6761" w14:textId="31ED4850" w:rsidR="00163203" w:rsidRDefault="00163203" w:rsidP="00163203">
      <w:pPr>
        <w:pStyle w:val="ConfigWindow"/>
      </w:pPr>
      <w:r>
        <w:t>Close configuration window</w:t>
      </w:r>
    </w:p>
    <w:p w14:paraId="2155BEC8" w14:textId="5C3CC675" w:rsidR="00AC3DA9" w:rsidRDefault="00AC3DA9" w:rsidP="00163203">
      <w:pPr>
        <w:pStyle w:val="Heading2"/>
        <w:spacing w:before="120"/>
      </w:pPr>
      <w:r>
        <w:t>Complete Static Routing Challenge</w:t>
      </w:r>
    </w:p>
    <w:p w14:paraId="7184B174" w14:textId="7BFF7851" w:rsidR="00AC3DA9" w:rsidRDefault="00AC3DA9" w:rsidP="00AC3DA9">
      <w:pPr>
        <w:pStyle w:val="BodyTextL25"/>
      </w:pPr>
      <w:r>
        <w:t>Through the course of this lab</w:t>
      </w:r>
      <w:r w:rsidR="002F5637">
        <w:t>,</w:t>
      </w:r>
      <w:r>
        <w:t xml:space="preserve"> we have installed and examined many different types of static route, both for IPv4 and IPv6. But we</w:t>
      </w:r>
      <w:r w:rsidR="00163203">
        <w:t xml:space="preserve"> </w:t>
      </w:r>
      <w:r w:rsidR="002F5637">
        <w:t>have</w:t>
      </w:r>
      <w:r>
        <w:t xml:space="preserve"> not configured routing on all the routers, nor have we tested any of the routes.</w:t>
      </w:r>
    </w:p>
    <w:p w14:paraId="7710D989" w14:textId="77777777" w:rsidR="00DE2884" w:rsidRDefault="00AC3DA9" w:rsidP="00AC3DA9">
      <w:pPr>
        <w:pStyle w:val="BodyTextL25"/>
      </w:pPr>
      <w:r>
        <w:t xml:space="preserve">For this part of the lab, your challenge is to configure </w:t>
      </w:r>
      <w:r w:rsidRPr="00693D33">
        <w:rPr>
          <w:b/>
          <w:bCs/>
        </w:rPr>
        <w:t>R1</w:t>
      </w:r>
      <w:r>
        <w:t xml:space="preserve"> and </w:t>
      </w:r>
      <w:r w:rsidRPr="00693D33">
        <w:rPr>
          <w:b/>
          <w:bCs/>
        </w:rPr>
        <w:t>R3</w:t>
      </w:r>
      <w:r>
        <w:t xml:space="preserve"> with static routes that provide </w:t>
      </w:r>
      <w:r w:rsidRPr="00693D33">
        <w:rPr>
          <w:i/>
          <w:iCs/>
        </w:rPr>
        <w:t>full reachability</w:t>
      </w:r>
      <w:r>
        <w:t xml:space="preserve"> in the network. </w:t>
      </w:r>
      <w:r w:rsidR="00DE2884">
        <w:t>R2 has already been configured and you’re welcome to check the routes on R2 and test connectivity to R2.</w:t>
      </w:r>
    </w:p>
    <w:p w14:paraId="0A98B531" w14:textId="07CE55BA" w:rsidR="00AC3DA9" w:rsidRDefault="00DE2884" w:rsidP="00AC3DA9">
      <w:pPr>
        <w:pStyle w:val="BodyTextL25"/>
      </w:pPr>
      <w:r>
        <w:t xml:space="preserve">You can use </w:t>
      </w:r>
      <w:r w:rsidRPr="006C1A07">
        <w:rPr>
          <w:b/>
          <w:bCs/>
        </w:rPr>
        <w:t>extended</w:t>
      </w:r>
      <w:r>
        <w:t xml:space="preserve"> </w:t>
      </w:r>
      <w:r w:rsidRPr="006C1A07">
        <w:rPr>
          <w:b/>
          <w:bCs/>
        </w:rPr>
        <w:t>ping</w:t>
      </w:r>
      <w:r>
        <w:t xml:space="preserve"> to use the Loopback interfaces as sources, as shown below.</w:t>
      </w:r>
    </w:p>
    <w:p w14:paraId="11BB66A3" w14:textId="2C859512" w:rsidR="00693D33" w:rsidRDefault="006C1A07" w:rsidP="00AC3DA9">
      <w:pPr>
        <w:pStyle w:val="BodyTextL25"/>
      </w:pPr>
      <w:r>
        <w:rPr>
          <w:noProof/>
        </w:rPr>
        <w:drawing>
          <wp:inline distT="0" distB="0" distL="0" distR="0" wp14:anchorId="3E96433F" wp14:editId="79281BE6">
            <wp:extent cx="4442460" cy="2392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2460" cy="2392680"/>
                    </a:xfrm>
                    <a:prstGeom prst="rect">
                      <a:avLst/>
                    </a:prstGeom>
                    <a:noFill/>
                    <a:ln>
                      <a:noFill/>
                    </a:ln>
                  </pic:spPr>
                </pic:pic>
              </a:graphicData>
            </a:graphic>
          </wp:inline>
        </w:drawing>
      </w:r>
    </w:p>
    <w:p w14:paraId="1BB496C1" w14:textId="5403D2ED" w:rsidR="00A26866" w:rsidRDefault="007D45D2" w:rsidP="00AC3DA9">
      <w:pPr>
        <w:pStyle w:val="BodyTextL25"/>
      </w:pPr>
      <w:r>
        <w:rPr>
          <w:noProof/>
        </w:rPr>
        <w:drawing>
          <wp:inline distT="0" distB="0" distL="0" distR="0" wp14:anchorId="5C0FAE9C" wp14:editId="4D265E7D">
            <wp:extent cx="4480560" cy="1889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0560" cy="1889760"/>
                    </a:xfrm>
                    <a:prstGeom prst="rect">
                      <a:avLst/>
                    </a:prstGeom>
                    <a:noFill/>
                    <a:ln>
                      <a:noFill/>
                    </a:ln>
                  </pic:spPr>
                </pic:pic>
              </a:graphicData>
            </a:graphic>
          </wp:inline>
        </w:drawing>
      </w:r>
    </w:p>
    <w:p w14:paraId="5C677BDE" w14:textId="7CF63798" w:rsidR="00693D33" w:rsidRDefault="007D45D2" w:rsidP="006C1A07">
      <w:pPr>
        <w:pStyle w:val="SubStepAlpha"/>
      </w:pPr>
      <w:r>
        <w:t xml:space="preserve">Configure the missing IPv6 routes on </w:t>
      </w:r>
      <w:r w:rsidRPr="00DC3DED">
        <w:rPr>
          <w:b/>
          <w:bCs/>
        </w:rPr>
        <w:t>R1</w:t>
      </w:r>
      <w:r>
        <w:t xml:space="preserve"> and use exit interface</w:t>
      </w:r>
      <w:r w:rsidR="00676089">
        <w:t xml:space="preserve"> </w:t>
      </w:r>
      <w:r w:rsidR="00676089" w:rsidRPr="00676089">
        <w:rPr>
          <w:b/>
          <w:bCs/>
        </w:rPr>
        <w:t>(s0/1/0)</w:t>
      </w:r>
      <w:r>
        <w:t xml:space="preserve"> for the route</w:t>
      </w:r>
      <w:r w:rsidR="002E7909">
        <w:t xml:space="preserve"> (acad:3000)</w:t>
      </w:r>
      <w:r>
        <w:t xml:space="preserve"> attached to </w:t>
      </w:r>
      <w:r w:rsidRPr="00676089">
        <w:rPr>
          <w:b/>
          <w:bCs/>
        </w:rPr>
        <w:t>R3</w:t>
      </w:r>
      <w:r>
        <w:t xml:space="preserve"> and exit interface </w:t>
      </w:r>
      <w:r w:rsidRPr="002E7909">
        <w:rPr>
          <w:b/>
          <w:bCs/>
          <w:u w:val="single"/>
        </w:rPr>
        <w:t>with</w:t>
      </w:r>
      <w:r>
        <w:t xml:space="preserve"> link-local address for the</w:t>
      </w:r>
      <w:r w:rsidR="00676089">
        <w:t xml:space="preserve"> other </w:t>
      </w:r>
      <w:r w:rsidR="00676089" w:rsidRPr="00676089">
        <w:rPr>
          <w:b/>
          <w:bCs/>
          <w:u w:val="single"/>
        </w:rPr>
        <w:t>two</w:t>
      </w:r>
      <w:r>
        <w:t xml:space="preserve"> route</w:t>
      </w:r>
      <w:r w:rsidR="00676089">
        <w:t>s accessible via</w:t>
      </w:r>
      <w:r>
        <w:t xml:space="preserve"> </w:t>
      </w:r>
      <w:r w:rsidRPr="00676089">
        <w:rPr>
          <w:b/>
          <w:bCs/>
        </w:rPr>
        <w:t>R2</w:t>
      </w:r>
      <w:r w:rsidR="00A26866">
        <w:t xml:space="preserve">. </w:t>
      </w:r>
    </w:p>
    <w:p w14:paraId="3F95F0C7" w14:textId="3CBD99C0" w:rsidR="00A26866" w:rsidRDefault="00A26866" w:rsidP="00A26866">
      <w:pPr>
        <w:pStyle w:val="SubStepAlpha"/>
      </w:pPr>
      <w:r>
        <w:t xml:space="preserve">Please configure the missing IPv4 routes on </w:t>
      </w:r>
      <w:r w:rsidRPr="00DC3DED">
        <w:rPr>
          <w:b/>
          <w:bCs/>
        </w:rPr>
        <w:t>R3</w:t>
      </w:r>
      <w:r>
        <w:t xml:space="preserve"> using the appropriate </w:t>
      </w:r>
      <w:r w:rsidR="00DC3DED">
        <w:t>next hop IP addresses.</w:t>
      </w:r>
      <w:r>
        <w:t xml:space="preserve"> You must create a route to R1 Loopback usi</w:t>
      </w:r>
      <w:r w:rsidR="00DC3DED">
        <w:t xml:space="preserve">ng </w:t>
      </w:r>
      <w:r w:rsidR="008F40F8">
        <w:t>next hop IP for s0/1/0 only</w:t>
      </w:r>
      <w:r>
        <w:t>.</w:t>
      </w:r>
      <w:r w:rsidR="00DC3DED">
        <w:t xml:space="preserve"> </w:t>
      </w:r>
      <w:r w:rsidR="008F40F8">
        <w:t>Create a route to R2 LAN via R2 next hop and same for the link between R1 and R2</w:t>
      </w:r>
      <w:r w:rsidR="00DC3DED">
        <w:t>.</w:t>
      </w:r>
    </w:p>
    <w:p w14:paraId="4A2C2F9B" w14:textId="63EEC8FA" w:rsidR="00B572DA" w:rsidRDefault="00A26866" w:rsidP="00B572DA">
      <w:pPr>
        <w:pStyle w:val="SubStepAlpha"/>
      </w:pPr>
      <w:r>
        <w:t>Verify using appropriate show commands</w:t>
      </w:r>
      <w:r w:rsidR="007D45D2">
        <w:t xml:space="preserve"> and ping.</w:t>
      </w:r>
    </w:p>
    <w:p w14:paraId="5AA113EF" w14:textId="7215A20D" w:rsidR="00C0522F" w:rsidRPr="00A26866" w:rsidRDefault="00C0522F" w:rsidP="00B572DA">
      <w:pPr>
        <w:pStyle w:val="SubStepAlpha"/>
        <w:rPr>
          <w:rStyle w:val="DevConfigGray"/>
          <w:rFonts w:ascii="Arial" w:hAnsi="Arial"/>
          <w:shd w:val="clear" w:color="auto" w:fill="auto"/>
        </w:rPr>
      </w:pPr>
      <w:r>
        <w:t>There are 3 missing routes per router.</w:t>
      </w:r>
    </w:p>
    <w:p w14:paraId="2A2D8BDF" w14:textId="4AEC3D0C" w:rsidR="00B572DA" w:rsidRPr="00603503" w:rsidRDefault="00B572DA" w:rsidP="00B572DA">
      <w:pPr>
        <w:pStyle w:val="ConfigWindow"/>
      </w:pPr>
      <w:r>
        <w:t>End of doc</w:t>
      </w:r>
    </w:p>
    <w:sectPr w:rsidR="00B572DA" w:rsidRPr="00603503" w:rsidSect="009C3182">
      <w:headerReference w:type="default"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ABDD8" w14:textId="77777777" w:rsidR="00AC7DAB" w:rsidRDefault="00AC7DAB" w:rsidP="00710659">
      <w:pPr>
        <w:spacing w:after="0" w:line="240" w:lineRule="auto"/>
      </w:pPr>
      <w:r>
        <w:separator/>
      </w:r>
    </w:p>
    <w:p w14:paraId="0D51EE59" w14:textId="77777777" w:rsidR="00AC7DAB" w:rsidRDefault="00AC7DAB"/>
  </w:endnote>
  <w:endnote w:type="continuationSeparator" w:id="0">
    <w:p w14:paraId="57459FBF" w14:textId="77777777" w:rsidR="00AC7DAB" w:rsidRDefault="00AC7DAB" w:rsidP="00710659">
      <w:pPr>
        <w:spacing w:after="0" w:line="240" w:lineRule="auto"/>
      </w:pPr>
      <w:r>
        <w:continuationSeparator/>
      </w:r>
    </w:p>
    <w:p w14:paraId="250E4751" w14:textId="77777777" w:rsidR="00AC7DAB" w:rsidRDefault="00AC7D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2CAC3" w14:textId="7C35F4F2" w:rsidR="00D66E7E" w:rsidRPr="00882B63" w:rsidRDefault="00D66E7E"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E32115">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E605E" w14:textId="75543E1B" w:rsidR="00D66E7E" w:rsidRPr="00882B63" w:rsidRDefault="00D66E7E"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E32115">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D4054" w14:textId="77777777" w:rsidR="00AC7DAB" w:rsidRDefault="00AC7DAB" w:rsidP="00710659">
      <w:pPr>
        <w:spacing w:after="0" w:line="240" w:lineRule="auto"/>
      </w:pPr>
      <w:r>
        <w:separator/>
      </w:r>
    </w:p>
    <w:p w14:paraId="7869CCD3" w14:textId="77777777" w:rsidR="00AC7DAB" w:rsidRDefault="00AC7DAB"/>
  </w:footnote>
  <w:footnote w:type="continuationSeparator" w:id="0">
    <w:p w14:paraId="736D61EC" w14:textId="77777777" w:rsidR="00AC7DAB" w:rsidRDefault="00AC7DAB" w:rsidP="00710659">
      <w:pPr>
        <w:spacing w:after="0" w:line="240" w:lineRule="auto"/>
      </w:pPr>
      <w:r>
        <w:continuationSeparator/>
      </w:r>
    </w:p>
    <w:p w14:paraId="4652922C" w14:textId="77777777" w:rsidR="00AC7DAB" w:rsidRDefault="00AC7D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8F86802F26A94417A3FFDF5AB8407E51"/>
      </w:placeholder>
      <w:dataBinding w:prefixMappings="xmlns:ns0='http://purl.org/dc/elements/1.1/' xmlns:ns1='http://schemas.openxmlformats.org/package/2006/metadata/core-properties' " w:xpath="/ns1:coreProperties[1]/ns0:title[1]" w:storeItemID="{6C3C8BC8-F283-45AE-878A-BAB7291924A1}"/>
      <w:text/>
    </w:sdtPr>
    <w:sdtContent>
      <w:p w14:paraId="6CCB1A02" w14:textId="75DA5B06" w:rsidR="00D66E7E" w:rsidRDefault="00C0522F" w:rsidP="008402F2">
        <w:pPr>
          <w:pStyle w:val="PageHead"/>
        </w:pPr>
        <w:r>
          <w:t>Lab 1 – ASR Lab 1 Static Routes Revision</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AA90" w14:textId="6A38DBDD" w:rsidR="00D66E7E" w:rsidRDefault="00D66E7E" w:rsidP="006C3FCF">
    <w:pPr>
      <w:ind w:left="-288"/>
    </w:pPr>
    <w:r>
      <w:rPr>
        <w:noProof/>
      </w:rPr>
      <w:drawing>
        <wp:inline distT="0" distB="0" distL="0" distR="0" wp14:anchorId="06929D48" wp14:editId="41A8908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r w:rsidR="00D72FF6" w:rsidRPr="00D72FF6">
      <w:t xml:space="preserve"> </w:t>
    </w:r>
    <w:r w:rsidR="00D72FF6">
      <w:rPr>
        <w:noProof/>
      </w:rPr>
      <w:drawing>
        <wp:inline distT="0" distB="0" distL="0" distR="0" wp14:anchorId="180C8E9A" wp14:editId="1D4067F0">
          <wp:extent cx="1508760" cy="950309"/>
          <wp:effectExtent l="0" t="0" r="0" b="2540"/>
          <wp:docPr id="6" name="Picture 6"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e the source ima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11927" cy="95230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4961"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58EE701D"/>
    <w:multiLevelType w:val="multilevel"/>
    <w:tmpl w:val="00AADDF2"/>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F435BA0"/>
    <w:multiLevelType w:val="hybridMultilevel"/>
    <w:tmpl w:val="90D274C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62954081">
    <w:abstractNumId w:val="11"/>
  </w:num>
  <w:num w:numId="2" w16cid:durableId="107286413">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39345686">
    <w:abstractNumId w:val="3"/>
  </w:num>
  <w:num w:numId="4" w16cid:durableId="508763550">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085347513">
    <w:abstractNumId w:val="5"/>
  </w:num>
  <w:num w:numId="6" w16cid:durableId="675307968">
    <w:abstractNumId w:val="0"/>
  </w:num>
  <w:num w:numId="7" w16cid:durableId="1205948017">
    <w:abstractNumId w:val="1"/>
  </w:num>
  <w:num w:numId="8" w16cid:durableId="1917518864">
    <w:abstractNumId w:val="6"/>
    <w:lvlOverride w:ilvl="0">
      <w:lvl w:ilvl="0">
        <w:start w:val="1"/>
        <w:numFmt w:val="decimal"/>
        <w:lvlText w:val="Part %1:"/>
        <w:lvlJc w:val="left"/>
        <w:pPr>
          <w:tabs>
            <w:tab w:val="num" w:pos="1152"/>
          </w:tabs>
          <w:ind w:left="1152" w:hanging="792"/>
        </w:pPr>
        <w:rPr>
          <w:rFonts w:hint="default"/>
        </w:rPr>
      </w:lvl>
    </w:lvlOverride>
  </w:num>
  <w:num w:numId="9" w16cid:durableId="1279139297">
    <w:abstractNumId w:val="5"/>
  </w:num>
  <w:num w:numId="10" w16cid:durableId="704911118">
    <w:abstractNumId w:val="12"/>
  </w:num>
  <w:num w:numId="11" w16cid:durableId="18594662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95469592">
    <w:abstractNumId w:val="4"/>
  </w:num>
  <w:num w:numId="13" w16cid:durableId="755328114">
    <w:abstractNumId w:val="15"/>
  </w:num>
  <w:num w:numId="14" w16cid:durableId="1331253622">
    <w:abstractNumId w:val="4"/>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5885844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533545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36054745">
    <w:abstractNumId w:val="4"/>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8" w16cid:durableId="1869949820">
    <w:abstractNumId w:val="9"/>
  </w:num>
  <w:num w:numId="19" w16cid:durableId="1632438386">
    <w:abstractNumId w:val="16"/>
  </w:num>
  <w:num w:numId="20" w16cid:durableId="331879082">
    <w:abstractNumId w:val="14"/>
  </w:num>
  <w:num w:numId="21" w16cid:durableId="661154274">
    <w:abstractNumId w:val="8"/>
  </w:num>
  <w:num w:numId="22" w16cid:durableId="711808262">
    <w:abstractNumId w:val="10"/>
  </w:num>
  <w:num w:numId="23" w16cid:durableId="1043751844">
    <w:abstractNumId w:val="2"/>
  </w:num>
  <w:num w:numId="24" w16cid:durableId="985746631">
    <w:abstractNumId w:val="7"/>
  </w:num>
  <w:num w:numId="25" w16cid:durableId="1025592893">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AB1"/>
    <w:rsid w:val="00001BDF"/>
    <w:rsid w:val="0000380F"/>
    <w:rsid w:val="00004175"/>
    <w:rsid w:val="000059C9"/>
    <w:rsid w:val="00012C22"/>
    <w:rsid w:val="00014D0F"/>
    <w:rsid w:val="00015DA5"/>
    <w:rsid w:val="000160F7"/>
    <w:rsid w:val="00016D5B"/>
    <w:rsid w:val="00016F30"/>
    <w:rsid w:val="0002047C"/>
    <w:rsid w:val="00021B9A"/>
    <w:rsid w:val="000242D6"/>
    <w:rsid w:val="00024EE5"/>
    <w:rsid w:val="00041AF6"/>
    <w:rsid w:val="00042F3E"/>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262C8"/>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3203"/>
    <w:rsid w:val="00166253"/>
    <w:rsid w:val="001704B7"/>
    <w:rsid w:val="001708A6"/>
    <w:rsid w:val="001710C0"/>
    <w:rsid w:val="00172AFB"/>
    <w:rsid w:val="001772B8"/>
    <w:rsid w:val="00180FBF"/>
    <w:rsid w:val="001813C3"/>
    <w:rsid w:val="00182CF4"/>
    <w:rsid w:val="00186CE1"/>
    <w:rsid w:val="00191F00"/>
    <w:rsid w:val="00192F12"/>
    <w:rsid w:val="00193F14"/>
    <w:rsid w:val="00195DD3"/>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29F"/>
    <w:rsid w:val="002C1815"/>
    <w:rsid w:val="002C475E"/>
    <w:rsid w:val="002C6AD6"/>
    <w:rsid w:val="002D6C2A"/>
    <w:rsid w:val="002D7A86"/>
    <w:rsid w:val="002E7909"/>
    <w:rsid w:val="002F45FF"/>
    <w:rsid w:val="002F5637"/>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82043"/>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0935"/>
    <w:rsid w:val="003E5BE5"/>
    <w:rsid w:val="003F18D1"/>
    <w:rsid w:val="003F20EC"/>
    <w:rsid w:val="003F4F0E"/>
    <w:rsid w:val="003F6096"/>
    <w:rsid w:val="003F6E06"/>
    <w:rsid w:val="00403C7A"/>
    <w:rsid w:val="004057A6"/>
    <w:rsid w:val="00406554"/>
    <w:rsid w:val="00407517"/>
    <w:rsid w:val="00407755"/>
    <w:rsid w:val="0041293B"/>
    <w:rsid w:val="004131B0"/>
    <w:rsid w:val="00416C42"/>
    <w:rsid w:val="00422476"/>
    <w:rsid w:val="0042385C"/>
    <w:rsid w:val="0042445E"/>
    <w:rsid w:val="00425287"/>
    <w:rsid w:val="00426FA5"/>
    <w:rsid w:val="00431654"/>
    <w:rsid w:val="00434926"/>
    <w:rsid w:val="0044178C"/>
    <w:rsid w:val="00443ACE"/>
    <w:rsid w:val="00444217"/>
    <w:rsid w:val="004478F4"/>
    <w:rsid w:val="00450F7A"/>
    <w:rsid w:val="00451A36"/>
    <w:rsid w:val="00452C6D"/>
    <w:rsid w:val="00455A77"/>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B30F0"/>
    <w:rsid w:val="004C0909"/>
    <w:rsid w:val="004C3F97"/>
    <w:rsid w:val="004D01F2"/>
    <w:rsid w:val="004D0AB1"/>
    <w:rsid w:val="004D2CED"/>
    <w:rsid w:val="004D3339"/>
    <w:rsid w:val="004D353F"/>
    <w:rsid w:val="004D36D7"/>
    <w:rsid w:val="004D682B"/>
    <w:rsid w:val="004E6152"/>
    <w:rsid w:val="004F344A"/>
    <w:rsid w:val="004F4EC3"/>
    <w:rsid w:val="00500ECC"/>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655E2"/>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45DEA"/>
    <w:rsid w:val="006513FB"/>
    <w:rsid w:val="00656EEF"/>
    <w:rsid w:val="006576AF"/>
    <w:rsid w:val="00672919"/>
    <w:rsid w:val="00676089"/>
    <w:rsid w:val="00677544"/>
    <w:rsid w:val="00681687"/>
    <w:rsid w:val="00686295"/>
    <w:rsid w:val="00686587"/>
    <w:rsid w:val="006904CF"/>
    <w:rsid w:val="00693D33"/>
    <w:rsid w:val="00695EE2"/>
    <w:rsid w:val="0069660B"/>
    <w:rsid w:val="006A1B33"/>
    <w:rsid w:val="006A48F1"/>
    <w:rsid w:val="006A71A3"/>
    <w:rsid w:val="006B03F2"/>
    <w:rsid w:val="006B14C1"/>
    <w:rsid w:val="006B1639"/>
    <w:rsid w:val="006B3044"/>
    <w:rsid w:val="006B5CA7"/>
    <w:rsid w:val="006B5E89"/>
    <w:rsid w:val="006C0E99"/>
    <w:rsid w:val="006C19B2"/>
    <w:rsid w:val="006C1A07"/>
    <w:rsid w:val="006C30A0"/>
    <w:rsid w:val="006C35FF"/>
    <w:rsid w:val="006C3FCF"/>
    <w:rsid w:val="006C57F2"/>
    <w:rsid w:val="006C5949"/>
    <w:rsid w:val="006C6832"/>
    <w:rsid w:val="006D1370"/>
    <w:rsid w:val="006D2931"/>
    <w:rsid w:val="006D2C28"/>
    <w:rsid w:val="006D3FC1"/>
    <w:rsid w:val="006D7590"/>
    <w:rsid w:val="006E372B"/>
    <w:rsid w:val="006E5FE9"/>
    <w:rsid w:val="006E6581"/>
    <w:rsid w:val="006E71DF"/>
    <w:rsid w:val="006F1616"/>
    <w:rsid w:val="006F1CC4"/>
    <w:rsid w:val="006F2A86"/>
    <w:rsid w:val="006F3163"/>
    <w:rsid w:val="00700CB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D45D2"/>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603E"/>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5A08"/>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8F40F8"/>
    <w:rsid w:val="00903523"/>
    <w:rsid w:val="00906281"/>
    <w:rsid w:val="0090659A"/>
    <w:rsid w:val="00911080"/>
    <w:rsid w:val="00912500"/>
    <w:rsid w:val="0091350B"/>
    <w:rsid w:val="00915986"/>
    <w:rsid w:val="00917624"/>
    <w:rsid w:val="00926CB2"/>
    <w:rsid w:val="00930386"/>
    <w:rsid w:val="0093088E"/>
    <w:rsid w:val="009309F5"/>
    <w:rsid w:val="00933237"/>
    <w:rsid w:val="00933F28"/>
    <w:rsid w:val="009400C3"/>
    <w:rsid w:val="00942299"/>
    <w:rsid w:val="009453F7"/>
    <w:rsid w:val="009456D1"/>
    <w:rsid w:val="009476C0"/>
    <w:rsid w:val="00962BA1"/>
    <w:rsid w:val="00963E34"/>
    <w:rsid w:val="00964DFA"/>
    <w:rsid w:val="00966254"/>
    <w:rsid w:val="00970A69"/>
    <w:rsid w:val="00971427"/>
    <w:rsid w:val="00971888"/>
    <w:rsid w:val="009769A8"/>
    <w:rsid w:val="0098155C"/>
    <w:rsid w:val="00981CCA"/>
    <w:rsid w:val="00983B77"/>
    <w:rsid w:val="00996053"/>
    <w:rsid w:val="00997E71"/>
    <w:rsid w:val="009A0407"/>
    <w:rsid w:val="009A0B2F"/>
    <w:rsid w:val="009A1CF4"/>
    <w:rsid w:val="009A37D7"/>
    <w:rsid w:val="009A4E17"/>
    <w:rsid w:val="009A6955"/>
    <w:rsid w:val="009A730B"/>
    <w:rsid w:val="009B0697"/>
    <w:rsid w:val="009B341C"/>
    <w:rsid w:val="009B5747"/>
    <w:rsid w:val="009C0B81"/>
    <w:rsid w:val="009C3182"/>
    <w:rsid w:val="009D2C27"/>
    <w:rsid w:val="009D503E"/>
    <w:rsid w:val="009D7368"/>
    <w:rsid w:val="009E2309"/>
    <w:rsid w:val="009E42B9"/>
    <w:rsid w:val="009E4E17"/>
    <w:rsid w:val="009E54B9"/>
    <w:rsid w:val="009F4C2E"/>
    <w:rsid w:val="00A014A3"/>
    <w:rsid w:val="00A027CC"/>
    <w:rsid w:val="00A0412D"/>
    <w:rsid w:val="00A15DF0"/>
    <w:rsid w:val="00A21211"/>
    <w:rsid w:val="00A26866"/>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529D"/>
    <w:rsid w:val="00A96172"/>
    <w:rsid w:val="00A96D52"/>
    <w:rsid w:val="00A97C5F"/>
    <w:rsid w:val="00AB0D6A"/>
    <w:rsid w:val="00AB43B3"/>
    <w:rsid w:val="00AB49B9"/>
    <w:rsid w:val="00AB501D"/>
    <w:rsid w:val="00AB758A"/>
    <w:rsid w:val="00AC027E"/>
    <w:rsid w:val="00AC05AB"/>
    <w:rsid w:val="00AC1E7E"/>
    <w:rsid w:val="00AC3DA9"/>
    <w:rsid w:val="00AC507D"/>
    <w:rsid w:val="00AC66E4"/>
    <w:rsid w:val="00AC7DAB"/>
    <w:rsid w:val="00AD0118"/>
    <w:rsid w:val="00AD04F2"/>
    <w:rsid w:val="00AD4578"/>
    <w:rsid w:val="00AD68E9"/>
    <w:rsid w:val="00AD761F"/>
    <w:rsid w:val="00AE56C0"/>
    <w:rsid w:val="00AF7715"/>
    <w:rsid w:val="00AF7ACC"/>
    <w:rsid w:val="00B00914"/>
    <w:rsid w:val="00B02A8E"/>
    <w:rsid w:val="00B052EE"/>
    <w:rsid w:val="00B1081F"/>
    <w:rsid w:val="00B14409"/>
    <w:rsid w:val="00B2496B"/>
    <w:rsid w:val="00B27499"/>
    <w:rsid w:val="00B3010D"/>
    <w:rsid w:val="00B35151"/>
    <w:rsid w:val="00B433F2"/>
    <w:rsid w:val="00B458E8"/>
    <w:rsid w:val="00B47940"/>
    <w:rsid w:val="00B5397B"/>
    <w:rsid w:val="00B53EE9"/>
    <w:rsid w:val="00B572DA"/>
    <w:rsid w:val="00B6183E"/>
    <w:rsid w:val="00B62809"/>
    <w:rsid w:val="00B72454"/>
    <w:rsid w:val="00B72F2A"/>
    <w:rsid w:val="00B74716"/>
    <w:rsid w:val="00B7675A"/>
    <w:rsid w:val="00B81898"/>
    <w:rsid w:val="00B82DED"/>
    <w:rsid w:val="00B8606B"/>
    <w:rsid w:val="00B878E7"/>
    <w:rsid w:val="00B879CC"/>
    <w:rsid w:val="00B97278"/>
    <w:rsid w:val="00B97943"/>
    <w:rsid w:val="00BA1D0B"/>
    <w:rsid w:val="00BA2B50"/>
    <w:rsid w:val="00BA49E2"/>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51EE"/>
    <w:rsid w:val="00BF76BE"/>
    <w:rsid w:val="00C02A73"/>
    <w:rsid w:val="00C0522F"/>
    <w:rsid w:val="00C063D2"/>
    <w:rsid w:val="00C07FD9"/>
    <w:rsid w:val="00C10955"/>
    <w:rsid w:val="00C11C4D"/>
    <w:rsid w:val="00C122EE"/>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4002"/>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66E7E"/>
    <w:rsid w:val="00D729DE"/>
    <w:rsid w:val="00D72FF6"/>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3DED"/>
    <w:rsid w:val="00DC6050"/>
    <w:rsid w:val="00DC6445"/>
    <w:rsid w:val="00DD35E1"/>
    <w:rsid w:val="00DD43EA"/>
    <w:rsid w:val="00DE2884"/>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2115"/>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988"/>
    <w:rsid w:val="00EC6F62"/>
    <w:rsid w:val="00ED2EA2"/>
    <w:rsid w:val="00ED6019"/>
    <w:rsid w:val="00ED7830"/>
    <w:rsid w:val="00EE2BFF"/>
    <w:rsid w:val="00EE3909"/>
    <w:rsid w:val="00EE537E"/>
    <w:rsid w:val="00EF3741"/>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5233"/>
    <w:rsid w:val="00FC563B"/>
    <w:rsid w:val="00FD1398"/>
    <w:rsid w:val="00FD33AB"/>
    <w:rsid w:val="00FD3BA4"/>
    <w:rsid w:val="00FD4724"/>
    <w:rsid w:val="00FD4A68"/>
    <w:rsid w:val="00FD68ED"/>
    <w:rsid w:val="00FD7E00"/>
    <w:rsid w:val="00FE218D"/>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875A3"/>
  <w15:docId w15:val="{2DD84C89-5D74-4FDB-8028-BB5772FE3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C3DA9"/>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ind w:left="0"/>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44178C"/>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C3DA9"/>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Section">
    <w:name w:val="Lab Section"/>
    <w:basedOn w:val="Heading1"/>
    <w:next w:val="Normal"/>
    <w:qFormat/>
    <w:rsid w:val="00AC3DA9"/>
    <w:pPr>
      <w:numPr>
        <w:numId w:val="0"/>
      </w:numPr>
      <w:tabs>
        <w:tab w:val="num" w:pos="0"/>
      </w:tabs>
    </w:pPr>
    <w:rPr>
      <w:rFonts w:ascii="Cambria" w:eastAsia="Times New Roman" w:hAnsi="Cambria"/>
      <w:b w:val="0"/>
      <w:bCs w:val="0"/>
      <w:iCs/>
      <w:noProof w:val="0"/>
      <w:color w:val="365F91"/>
      <w:sz w:val="24"/>
      <w:szCs w:val="28"/>
    </w:rPr>
  </w:style>
  <w:style w:type="paragraph" w:customStyle="1" w:styleId="LabTitle">
    <w:name w:val="Lab Title"/>
    <w:basedOn w:val="Normal"/>
    <w:qFormat/>
    <w:rsid w:val="00AC3DA9"/>
    <w:rPr>
      <w:b/>
      <w:sz w:val="32"/>
    </w:rPr>
  </w:style>
  <w:style w:type="paragraph" w:styleId="ListParagraph">
    <w:name w:val="List Paragraph"/>
    <w:basedOn w:val="Normal"/>
    <w:uiPriority w:val="34"/>
    <w:qFormat/>
    <w:rsid w:val="004D0AB1"/>
    <w:pPr>
      <w:ind w:left="720"/>
      <w:contextualSpacing/>
    </w:pPr>
  </w:style>
  <w:style w:type="numbering" w:customStyle="1" w:styleId="PartStepSubStepList">
    <w:name w:val="Part_Step_SubStep_List"/>
    <w:basedOn w:val="NoList"/>
    <w:uiPriority w:val="99"/>
    <w:rsid w:val="00AC3DA9"/>
    <w:pPr>
      <w:numPr>
        <w:numId w:val="12"/>
      </w:numPr>
    </w:pPr>
  </w:style>
  <w:style w:type="paragraph" w:styleId="Revision">
    <w:name w:val="Revision"/>
    <w:hidden/>
    <w:uiPriority w:val="99"/>
    <w:semiHidden/>
    <w:rsid w:val="00AC3DA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F86802F26A94417A3FFDF5AB8407E51"/>
        <w:category>
          <w:name w:val="General"/>
          <w:gallery w:val="placeholder"/>
        </w:category>
        <w:types>
          <w:type w:val="bbPlcHdr"/>
        </w:types>
        <w:behaviors>
          <w:behavior w:val="content"/>
        </w:behaviors>
        <w:guid w:val="{E086F03D-9340-4B4D-BFDD-64AD42F67656}"/>
      </w:docPartPr>
      <w:docPartBody>
        <w:p w:rsidR="004B65B1" w:rsidRDefault="00E1678A">
          <w:pPr>
            <w:pStyle w:val="8F86802F26A94417A3FFDF5AB8407E51"/>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78A"/>
    <w:rsid w:val="003C7D8D"/>
    <w:rsid w:val="004B65B1"/>
    <w:rsid w:val="0069584E"/>
    <w:rsid w:val="008300C8"/>
    <w:rsid w:val="00D24273"/>
    <w:rsid w:val="00DD2CDF"/>
    <w:rsid w:val="00E1678A"/>
    <w:rsid w:val="00E576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F86802F26A94417A3FFDF5AB8407E51">
    <w:name w:val="8F86802F26A94417A3FFDF5AB8407E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A26681-2B74-4978-B0B4-59838A3AC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1141</TotalTime>
  <Pages>8</Pages>
  <Words>2410</Words>
  <Characters>13737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Lab 1 – ASR Lab 1 Static Routes Revision</vt:lpstr>
    </vt:vector>
  </TitlesOfParts>
  <Company>Cisco Systems, Inc.</Company>
  <LinksUpToDate>false</LinksUpToDate>
  <CharactersWithSpaces>16115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 ASR Lab 1 Static Routes Revision</dc:title>
  <dc:subject/>
  <dc:creator>SP</dc:creator>
  <cp:keywords/>
  <dc:description>2020</dc:description>
  <cp:lastModifiedBy>Aoife Fox</cp:lastModifiedBy>
  <cp:revision>3</cp:revision>
  <cp:lastPrinted>2020-01-28T01:04:00Z</cp:lastPrinted>
  <dcterms:created xsi:type="dcterms:W3CDTF">2022-09-26T12:27:00Z</dcterms:created>
  <dcterms:modified xsi:type="dcterms:W3CDTF">2022-09-26T12:58:00Z</dcterms:modified>
</cp:coreProperties>
</file>